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74A72E" w14:textId="0FCE24A0" w:rsidR="00241677" w:rsidRPr="00D707D5" w:rsidRDefault="000B5B59" w:rsidP="00241677">
      <w:pPr>
        <w:outlineLvl w:val="0"/>
        <w:rPr>
          <w:sz w:val="36"/>
          <w:lang w:val="en-GB"/>
        </w:rPr>
      </w:pPr>
      <w:r w:rsidRPr="00D707D5">
        <w:rPr>
          <w:sz w:val="36"/>
          <w:lang w:val="en-GB"/>
        </w:rPr>
        <w:t>Worksheet:</w:t>
      </w:r>
      <w:r w:rsidR="00241677" w:rsidRPr="00D707D5">
        <w:rPr>
          <w:sz w:val="36"/>
          <w:lang w:val="en-GB"/>
        </w:rPr>
        <w:t xml:space="preserve"> </w:t>
      </w:r>
      <w:r w:rsidR="00123E56" w:rsidRPr="00D707D5">
        <w:rPr>
          <w:sz w:val="36"/>
          <w:lang w:val="en-GB"/>
        </w:rPr>
        <w:t>Shooting Pictures</w:t>
      </w:r>
    </w:p>
    <w:p w14:paraId="343E5A91" w14:textId="423A997A" w:rsidR="00241677" w:rsidRPr="00D707D5" w:rsidRDefault="00DC5360" w:rsidP="00241677">
      <w:pPr>
        <w:rPr>
          <w:rFonts w:ascii="Calibri" w:eastAsia="Times New Roman" w:hAnsi="Calibri" w:cs="Times New Roman"/>
          <w:lang w:val="en-GB" w:eastAsia="nl-NL"/>
        </w:rPr>
      </w:pPr>
      <w:r w:rsidRPr="00D707D5">
        <w:rPr>
          <w:sz w:val="20"/>
          <w:lang w:val="en-GB"/>
        </w:rPr>
        <w:t>Date</w:t>
      </w:r>
      <w:r w:rsidR="00241677" w:rsidRPr="00D707D5">
        <w:rPr>
          <w:sz w:val="20"/>
          <w:lang w:val="en-GB"/>
        </w:rPr>
        <w:tab/>
      </w:r>
      <w:r w:rsidR="00583CA7" w:rsidRPr="00D707D5">
        <w:rPr>
          <w:sz w:val="20"/>
          <w:lang w:val="en-GB"/>
        </w:rPr>
        <w:tab/>
      </w:r>
      <w:r w:rsidR="00241677" w:rsidRPr="00D707D5">
        <w:rPr>
          <w:sz w:val="20"/>
          <w:lang w:val="en-GB"/>
        </w:rPr>
        <w:t xml:space="preserve">: </w:t>
      </w:r>
      <w:r w:rsidR="00123E56" w:rsidRPr="00D707D5">
        <w:rPr>
          <w:rFonts w:ascii="Calibri" w:eastAsia="Times New Roman" w:hAnsi="Calibri" w:cs="Times New Roman"/>
          <w:lang w:val="en-GB" w:eastAsia="nl-NL"/>
        </w:rPr>
        <w:t>12feb2024</w:t>
      </w:r>
    </w:p>
    <w:p w14:paraId="572531C2" w14:textId="0881F886" w:rsidR="00241677" w:rsidRPr="00D707D5" w:rsidRDefault="00DC5360" w:rsidP="00241677">
      <w:pPr>
        <w:rPr>
          <w:sz w:val="20"/>
          <w:lang w:val="en-GB"/>
        </w:rPr>
      </w:pPr>
      <w:r w:rsidRPr="00D707D5">
        <w:rPr>
          <w:sz w:val="20"/>
          <w:lang w:val="en-GB"/>
        </w:rPr>
        <w:t>By</w:t>
      </w:r>
      <w:r w:rsidR="00241677" w:rsidRPr="00D707D5">
        <w:rPr>
          <w:sz w:val="20"/>
          <w:lang w:val="en-GB"/>
        </w:rPr>
        <w:tab/>
      </w:r>
      <w:r w:rsidR="00583CA7" w:rsidRPr="00D707D5">
        <w:rPr>
          <w:sz w:val="20"/>
          <w:lang w:val="en-GB"/>
        </w:rPr>
        <w:tab/>
      </w:r>
      <w:r w:rsidR="00241677" w:rsidRPr="00D707D5">
        <w:rPr>
          <w:sz w:val="20"/>
          <w:lang w:val="en-GB"/>
        </w:rPr>
        <w:t xml:space="preserve">: </w:t>
      </w:r>
      <w:r w:rsidR="00123E56" w:rsidRPr="00D707D5">
        <w:rPr>
          <w:sz w:val="20"/>
          <w:lang w:val="en-GB"/>
        </w:rPr>
        <w:t>Dick van Kalsbeek</w:t>
      </w:r>
    </w:p>
    <w:p w14:paraId="48F2CB73" w14:textId="4D682C1F" w:rsidR="00583CA7" w:rsidRPr="00D707D5" w:rsidRDefault="002F459F" w:rsidP="00241677">
      <w:pPr>
        <w:rPr>
          <w:sz w:val="20"/>
          <w:lang w:val="en-GB"/>
        </w:rPr>
      </w:pPr>
      <w:r w:rsidRPr="00D707D5">
        <w:rPr>
          <w:sz w:val="20"/>
          <w:lang w:val="en-GB"/>
        </w:rPr>
        <w:t>Time needed</w:t>
      </w:r>
      <w:r w:rsidR="00583CA7" w:rsidRPr="00D707D5">
        <w:rPr>
          <w:sz w:val="20"/>
          <w:lang w:val="en-GB"/>
        </w:rPr>
        <w:tab/>
      </w:r>
      <w:r w:rsidR="00635984" w:rsidRPr="00D707D5">
        <w:rPr>
          <w:sz w:val="20"/>
          <w:lang w:val="en-GB"/>
        </w:rPr>
        <w:t xml:space="preserve">: </w:t>
      </w:r>
      <w:r w:rsidR="006C5D50">
        <w:rPr>
          <w:sz w:val="20"/>
          <w:lang w:val="en-GB"/>
        </w:rPr>
        <w:t>60</w:t>
      </w:r>
      <w:r w:rsidR="00497D1B">
        <w:rPr>
          <w:sz w:val="20"/>
          <w:lang w:val="en-GB"/>
        </w:rPr>
        <w:t xml:space="preserve"> </w:t>
      </w:r>
      <w:r w:rsidR="00123E56" w:rsidRPr="00D707D5">
        <w:rPr>
          <w:sz w:val="20"/>
          <w:lang w:val="en-GB"/>
        </w:rPr>
        <w:t>minutes</w:t>
      </w:r>
    </w:p>
    <w:p w14:paraId="2573CACD" w14:textId="77777777" w:rsidR="009A2BA2" w:rsidRPr="00D707D5" w:rsidRDefault="002F459F" w:rsidP="00241677">
      <w:pPr>
        <w:rPr>
          <w:sz w:val="20"/>
          <w:lang w:val="en-GB"/>
        </w:rPr>
      </w:pPr>
      <w:r w:rsidRPr="00D707D5">
        <w:rPr>
          <w:sz w:val="20"/>
          <w:lang w:val="en-GB"/>
        </w:rPr>
        <w:t>Creation</w:t>
      </w:r>
      <w:r w:rsidRPr="00D707D5">
        <w:rPr>
          <w:sz w:val="20"/>
          <w:lang w:val="en-GB"/>
        </w:rPr>
        <w:tab/>
      </w:r>
      <w:r w:rsidR="009A2BA2" w:rsidRPr="00D707D5">
        <w:rPr>
          <w:sz w:val="20"/>
          <w:lang w:val="en-GB"/>
        </w:rPr>
        <w:tab/>
        <w:t>: Individual, teams of two, etc…</w:t>
      </w:r>
    </w:p>
    <w:p w14:paraId="6637F403" w14:textId="77777777" w:rsidR="00241677" w:rsidRPr="00C4406D" w:rsidRDefault="00241677" w:rsidP="00241677">
      <w:pPr>
        <w:rPr>
          <w:lang w:val="en-GB"/>
        </w:rPr>
      </w:pPr>
    </w:p>
    <w:p w14:paraId="0B98F341" w14:textId="77777777" w:rsidR="00DC5360" w:rsidRPr="00DC5360" w:rsidRDefault="00DC5360" w:rsidP="00DC5360">
      <w:pPr>
        <w:rPr>
          <w:u w:val="single"/>
          <w:lang w:val="en-GB"/>
        </w:rPr>
      </w:pPr>
      <w:r w:rsidRPr="00DC5360">
        <w:rPr>
          <w:u w:val="single"/>
          <w:lang w:val="en-GB"/>
        </w:rPr>
        <w:t>Read the assignment carefully and</w:t>
      </w:r>
      <w:r w:rsidR="00A36C55">
        <w:rPr>
          <w:u w:val="single"/>
          <w:lang w:val="en-GB"/>
        </w:rPr>
        <w:t xml:space="preserve"> ask questions if anything is not clear</w:t>
      </w:r>
      <w:r w:rsidRPr="00DC5360">
        <w:rPr>
          <w:u w:val="single"/>
          <w:lang w:val="en-GB"/>
        </w:rPr>
        <w:t xml:space="preserve">. </w:t>
      </w:r>
    </w:p>
    <w:p w14:paraId="05B8C821" w14:textId="0BB40221" w:rsidR="00DC5360" w:rsidRDefault="009241DD" w:rsidP="00C83835">
      <w:pPr>
        <w:pStyle w:val="Kop1"/>
        <w:rPr>
          <w:lang w:val="en-GB"/>
        </w:rPr>
      </w:pPr>
      <w:r>
        <w:rPr>
          <w:lang w:val="en-GB"/>
        </w:rPr>
        <w:t xml:space="preserve">Subject: </w:t>
      </w:r>
      <w:r w:rsidR="00D707D5">
        <w:rPr>
          <w:lang w:val="en-GB"/>
        </w:rPr>
        <w:t>Shooting Pictures</w:t>
      </w:r>
    </w:p>
    <w:p w14:paraId="7A16151B" w14:textId="08FDCA0A" w:rsidR="00737CC0" w:rsidRDefault="00D1284B" w:rsidP="005F0B7A">
      <w:pPr>
        <w:rPr>
          <w:lang w:val="en-GB"/>
        </w:rPr>
      </w:pPr>
      <w:r>
        <w:rPr>
          <w:lang w:val="en-GB"/>
        </w:rPr>
        <w:t xml:space="preserve">In shooter games </w:t>
      </w:r>
      <w:r w:rsidR="00361B5E">
        <w:rPr>
          <w:lang w:val="en-GB"/>
        </w:rPr>
        <w:t xml:space="preserve">you need to detect if a  bullet or photon torpedo has hit the </w:t>
      </w:r>
      <w:r w:rsidR="00CD6181">
        <w:rPr>
          <w:lang w:val="en-GB"/>
        </w:rPr>
        <w:t xml:space="preserve">‘thing’ you want to hit. This is called collision detection. </w:t>
      </w:r>
      <w:r w:rsidR="00794181">
        <w:rPr>
          <w:lang w:val="en-GB"/>
        </w:rPr>
        <w:t>Basically it is a bit similar to a racer which passes the finishline. You will compare two positions and take action. For</w:t>
      </w:r>
      <w:r w:rsidR="00835411">
        <w:rPr>
          <w:lang w:val="en-GB"/>
        </w:rPr>
        <w:t xml:space="preserve"> example, if it is hit the ‘thing’ will disappear or show an explosion</w:t>
      </w:r>
      <w:r w:rsidR="0044191F">
        <w:rPr>
          <w:lang w:val="en-GB"/>
        </w:rPr>
        <w:t>, or..</w:t>
      </w:r>
      <w:r w:rsidR="007946FE">
        <w:rPr>
          <w:lang w:val="en-GB"/>
        </w:rPr>
        <w:t xml:space="preserve"> Also, there is a ‘hit’ range. You cannot simply compare to top pos</w:t>
      </w:r>
      <w:r w:rsidR="005379C0">
        <w:rPr>
          <w:lang w:val="en-GB"/>
        </w:rPr>
        <w:t xml:space="preserve">ition of the photon torpedo with the ‘thing’, because </w:t>
      </w:r>
      <w:r w:rsidR="00702850">
        <w:rPr>
          <w:lang w:val="en-GB"/>
        </w:rPr>
        <w:t>the ‘thing’ has a height on which the hit shall be registered.</w:t>
      </w:r>
      <w:r w:rsidR="00737CC0">
        <w:rPr>
          <w:lang w:val="en-GB"/>
        </w:rPr>
        <w:t xml:space="preserve"> </w:t>
      </w:r>
    </w:p>
    <w:p w14:paraId="235E9C43" w14:textId="774FDB56" w:rsidR="001C63B7" w:rsidRDefault="002B1E58" w:rsidP="005F0B7A">
      <w:pPr>
        <w:rPr>
          <w:lang w:val="en-GB"/>
        </w:rPr>
      </w:pPr>
      <w:r w:rsidRPr="00F1549B">
        <w:rPr>
          <w:noProof/>
          <w:lang w:val="en-GB"/>
        </w:rPr>
        <w:drawing>
          <wp:anchor distT="0" distB="0" distL="114300" distR="114300" simplePos="0" relativeHeight="251663360" behindDoc="1" locked="0" layoutInCell="1" allowOverlap="1" wp14:anchorId="402A7A98" wp14:editId="720E23A3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1992630" cy="796925"/>
            <wp:effectExtent l="0" t="0" r="7620" b="3175"/>
            <wp:wrapTight wrapText="bothSides">
              <wp:wrapPolygon edited="0">
                <wp:start x="0" y="0"/>
                <wp:lineTo x="0" y="21170"/>
                <wp:lineTo x="21476" y="21170"/>
                <wp:lineTo x="21476" y="0"/>
                <wp:lineTo x="0" y="0"/>
              </wp:wrapPolygon>
            </wp:wrapTight>
            <wp:docPr id="2043258480" name="Afbeelding 1" descr="Afbeelding met tekst, software, lijn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258480" name="Afbeelding 1" descr="Afbeelding met tekst, software, lijn, schermopname&#10;&#10;Automatisch gegenereerde beschrijvi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263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086D13" w14:textId="475DDF64" w:rsidR="00137345" w:rsidRDefault="00137345" w:rsidP="005F0B7A">
      <w:pPr>
        <w:rPr>
          <w:lang w:val="en-GB"/>
        </w:rPr>
      </w:pPr>
      <w:r>
        <w:rPr>
          <w:lang w:val="en-GB"/>
        </w:rPr>
        <w:t>This application shows this with one moving object and a crosshair line</w:t>
      </w:r>
      <w:r w:rsidR="00D23779">
        <w:rPr>
          <w:lang w:val="en-GB"/>
        </w:rPr>
        <w:t>, in the future you will encounter two moving objects.</w:t>
      </w:r>
    </w:p>
    <w:p w14:paraId="15FAB9A7" w14:textId="77777777" w:rsidR="005C138A" w:rsidRDefault="005C138A" w:rsidP="005F0B7A">
      <w:pPr>
        <w:rPr>
          <w:lang w:val="en-GB"/>
        </w:rPr>
      </w:pPr>
    </w:p>
    <w:p w14:paraId="6381798A" w14:textId="58CCEAAD" w:rsidR="002B1E58" w:rsidRDefault="002B1E58" w:rsidP="005F0B7A">
      <w:pPr>
        <w:rPr>
          <w:lang w:val="en-GB"/>
        </w:rPr>
      </w:pPr>
      <w:r w:rsidRPr="002B1E58">
        <w:rPr>
          <w:color w:val="00B050"/>
          <w:lang w:val="en-GB"/>
        </w:rPr>
        <w:t>Covered in the worksheet</w:t>
      </w:r>
      <w:r>
        <w:rPr>
          <w:lang w:val="en-GB"/>
        </w:rPr>
        <w:t xml:space="preserve">: </w:t>
      </w:r>
      <w:r w:rsidR="005C138A">
        <w:rPr>
          <w:lang w:val="en-GB"/>
        </w:rPr>
        <w:t xml:space="preserve">The </w:t>
      </w:r>
      <w:r w:rsidR="002E3286">
        <w:rPr>
          <w:lang w:val="en-GB"/>
        </w:rPr>
        <w:t>FLAK can be moved by the keys WASD</w:t>
      </w:r>
      <w:r w:rsidR="00BE15AA">
        <w:rPr>
          <w:lang w:val="en-GB"/>
        </w:rPr>
        <w:t>, also refer to chapter ‘IMPORTANT’.</w:t>
      </w:r>
    </w:p>
    <w:p w14:paraId="78E6A12A" w14:textId="457066C0" w:rsidR="005C138A" w:rsidRDefault="002B1E58" w:rsidP="005F0B7A">
      <w:pPr>
        <w:rPr>
          <w:lang w:val="en-GB"/>
        </w:rPr>
      </w:pPr>
      <w:r w:rsidRPr="002B1E58">
        <w:rPr>
          <w:b/>
          <w:bCs/>
          <w:color w:val="FF0000"/>
          <w:lang w:val="en-GB"/>
        </w:rPr>
        <w:t>Not covered in this worksheet</w:t>
      </w:r>
      <w:r w:rsidRPr="002B1E58">
        <w:rPr>
          <w:color w:val="FF0000"/>
          <w:lang w:val="en-GB"/>
        </w:rPr>
        <w:t xml:space="preserve">: </w:t>
      </w:r>
      <w:r w:rsidR="002E3286">
        <w:rPr>
          <w:lang w:val="en-GB"/>
        </w:rPr>
        <w:t xml:space="preserve">shooting can be added by yourself </w:t>
      </w:r>
      <w:r>
        <w:rPr>
          <w:lang w:val="en-GB"/>
        </w:rPr>
        <w:t>using the right mouse click.</w:t>
      </w:r>
    </w:p>
    <w:p w14:paraId="45BBE36B" w14:textId="77777777" w:rsidR="00272D60" w:rsidRDefault="00272D60" w:rsidP="005F0B7A">
      <w:pPr>
        <w:rPr>
          <w:lang w:val="en-GB"/>
        </w:rPr>
      </w:pPr>
    </w:p>
    <w:p w14:paraId="3CFC601C" w14:textId="72DCCFD5" w:rsidR="00BF7BC2" w:rsidRPr="00B42084" w:rsidRDefault="00272D60" w:rsidP="00B42084">
      <w:pPr>
        <w:shd w:val="clear" w:color="auto" w:fill="92D050"/>
        <w:rPr>
          <w:b/>
          <w:bCs/>
          <w:lang w:val="en-GB"/>
        </w:rPr>
      </w:pPr>
      <w:r w:rsidRPr="00B42084">
        <w:rPr>
          <w:b/>
          <w:bCs/>
          <w:lang w:val="en-GB"/>
        </w:rPr>
        <w:t>Note: this might be a project to do in teams</w:t>
      </w:r>
      <w:r w:rsidR="00B42084">
        <w:rPr>
          <w:b/>
          <w:bCs/>
          <w:lang w:val="en-GB"/>
        </w:rPr>
        <w:t xml:space="preserve"> of 2</w:t>
      </w:r>
    </w:p>
    <w:p w14:paraId="2ECB9689" w14:textId="77777777" w:rsidR="005F0B7A" w:rsidRDefault="005F0B7A" w:rsidP="005F0B7A">
      <w:pPr>
        <w:pStyle w:val="Kop1"/>
        <w:rPr>
          <w:rFonts w:eastAsia="Times New Roman"/>
          <w:lang w:val="en-GB" w:eastAsia="nl-NL"/>
        </w:rPr>
      </w:pPr>
      <w:r w:rsidRPr="006B2E36">
        <w:rPr>
          <w:rFonts w:eastAsia="Times New Roman"/>
          <w:vanish/>
          <w:lang w:val="en-GB" w:eastAsia="nl-NL"/>
        </w:rPr>
        <w:t>Werkwijze</w:t>
      </w:r>
      <w:r>
        <w:rPr>
          <w:rFonts w:eastAsia="Times New Roman"/>
          <w:lang w:val="en-GB" w:eastAsia="nl-NL"/>
        </w:rPr>
        <w:t>Disclaimer</w:t>
      </w:r>
    </w:p>
    <w:p w14:paraId="535AD771" w14:textId="77777777" w:rsidR="005F0B7A" w:rsidRDefault="005F0B7A" w:rsidP="005F0B7A">
      <w:pPr>
        <w:rPr>
          <w:lang w:val="en-GB" w:eastAsia="nl-NL"/>
        </w:rPr>
      </w:pPr>
      <w:r>
        <w:rPr>
          <w:lang w:val="en-GB" w:eastAsia="nl-NL"/>
        </w:rPr>
        <w:t>If things do not work the first time consider asking your ‘peers’ (class mates) or searching on the internet.</w:t>
      </w:r>
    </w:p>
    <w:p w14:paraId="4C80EDD6" w14:textId="23C13D00" w:rsidR="00C62C7A" w:rsidRPr="007A6F21" w:rsidRDefault="005F0B7A" w:rsidP="007A6F21">
      <w:pPr>
        <w:rPr>
          <w:lang w:val="en-GB" w:eastAsia="nl-NL"/>
        </w:rPr>
      </w:pPr>
      <w:r>
        <w:rPr>
          <w:lang w:val="en-GB" w:eastAsia="nl-NL"/>
        </w:rPr>
        <w:t>Websites:</w:t>
      </w:r>
      <w:r w:rsidR="007A6F21">
        <w:rPr>
          <w:lang w:val="en-GB" w:eastAsia="nl-NL"/>
        </w:rPr>
        <w:t xml:space="preserve"> </w:t>
      </w:r>
      <w:r w:rsidRPr="007A6F21">
        <w:rPr>
          <w:lang w:val="en-GB" w:eastAsia="nl-NL"/>
        </w:rPr>
        <w:t>Dotnetperls.com</w:t>
      </w:r>
      <w:r w:rsidR="007A6F21">
        <w:rPr>
          <w:lang w:val="en-GB" w:eastAsia="nl-NL"/>
        </w:rPr>
        <w:t xml:space="preserve">, </w:t>
      </w:r>
      <w:r w:rsidRPr="007A6F21">
        <w:rPr>
          <w:lang w:val="en-GB" w:eastAsia="nl-NL"/>
        </w:rPr>
        <w:t>W3schools.com</w:t>
      </w:r>
      <w:r w:rsidR="007A6F21">
        <w:rPr>
          <w:lang w:val="en-GB" w:eastAsia="nl-NL"/>
        </w:rPr>
        <w:t xml:space="preserve">, </w:t>
      </w:r>
      <w:r w:rsidR="00C62C7A" w:rsidRPr="007A6F21">
        <w:rPr>
          <w:lang w:val="en-GB" w:eastAsia="nl-NL"/>
        </w:rPr>
        <w:t>Codacademy.com</w:t>
      </w:r>
    </w:p>
    <w:p w14:paraId="09310BA1" w14:textId="08136B07" w:rsidR="005F0B7A" w:rsidRDefault="007A6F21" w:rsidP="005F0B7A">
      <w:pPr>
        <w:pStyle w:val="Kop1"/>
        <w:rPr>
          <w:rFonts w:eastAsia="Times New Roman"/>
          <w:lang w:val="en-GB" w:eastAsia="nl-NL"/>
        </w:rPr>
      </w:pPr>
      <w:r>
        <w:rPr>
          <w:rFonts w:eastAsia="Times New Roman"/>
          <w:lang w:val="en-GB" w:eastAsia="nl-NL"/>
        </w:rPr>
        <w:t>Learning goals</w:t>
      </w:r>
    </w:p>
    <w:p w14:paraId="3997CDA5" w14:textId="2964DE5C" w:rsidR="005F0B7A" w:rsidRPr="00061D51" w:rsidRDefault="005F0B7A" w:rsidP="005F0B7A">
      <w:pPr>
        <w:rPr>
          <w:lang w:val="en-GB" w:eastAsia="nl-NL"/>
        </w:rPr>
      </w:pPr>
      <w:r>
        <w:rPr>
          <w:lang w:val="en-GB" w:eastAsia="nl-NL"/>
        </w:rPr>
        <w:t xml:space="preserve">After practising this worksheet you should be able to enter a </w:t>
      </w:r>
      <w:r w:rsidR="00D1792B">
        <w:rPr>
          <w:lang w:val="en-GB" w:eastAsia="nl-NL"/>
        </w:rPr>
        <w:t>d</w:t>
      </w:r>
      <w:r w:rsidR="00737CC0">
        <w:rPr>
          <w:lang w:val="en-GB" w:eastAsia="nl-NL"/>
        </w:rPr>
        <w:t>e</w:t>
      </w:r>
      <w:r w:rsidR="00D1792B">
        <w:rPr>
          <w:lang w:val="en-GB" w:eastAsia="nl-NL"/>
        </w:rPr>
        <w:t>tect collisions</w:t>
      </w:r>
      <w:r w:rsidR="00737CC0">
        <w:rPr>
          <w:lang w:val="en-GB" w:eastAsia="nl-NL"/>
        </w:rPr>
        <w:t xml:space="preserve"> of a picturebox with a panel</w:t>
      </w:r>
      <w:r>
        <w:rPr>
          <w:lang w:val="en-GB" w:eastAsia="nl-NL"/>
        </w:rPr>
        <w:t>, use increment and decrement the start value and show it in a label.</w:t>
      </w:r>
      <w:r w:rsidR="007A6F21">
        <w:rPr>
          <w:lang w:val="en-GB" w:eastAsia="nl-NL"/>
        </w:rPr>
        <w:t xml:space="preserve"> Also you can use the keyboard as inputs to move form items around</w:t>
      </w:r>
      <w:r w:rsidR="008227CF">
        <w:rPr>
          <w:lang w:val="en-GB" w:eastAsia="nl-NL"/>
        </w:rPr>
        <w:t>, and use tricks to speed up moving items.</w:t>
      </w:r>
    </w:p>
    <w:p w14:paraId="0FB90896" w14:textId="77777777" w:rsidR="00241677" w:rsidRPr="00E853BA" w:rsidRDefault="005F0B7A" w:rsidP="000B5B59">
      <w:pPr>
        <w:pStyle w:val="Kop1"/>
      </w:pPr>
      <w:r>
        <w:rPr>
          <w:rFonts w:eastAsia="Times New Roman"/>
          <w:lang w:val="en-GB" w:eastAsia="nl-NL"/>
        </w:rPr>
        <w:t>Steps</w:t>
      </w:r>
    </w:p>
    <w:p w14:paraId="488B2D92" w14:textId="77777777" w:rsidR="005F0B7A" w:rsidRPr="00C813BF" w:rsidRDefault="005F0B7A" w:rsidP="005F0B7A">
      <w:pPr>
        <w:pStyle w:val="Lijstalinea"/>
        <w:numPr>
          <w:ilvl w:val="0"/>
          <w:numId w:val="6"/>
        </w:numPr>
        <w:rPr>
          <w:b/>
          <w:bCs/>
        </w:rPr>
      </w:pPr>
      <w:r>
        <w:rPr>
          <w:b/>
          <w:bCs/>
        </w:rPr>
        <w:t xml:space="preserve">Prepare before start. </w:t>
      </w:r>
      <w:r w:rsidRPr="00C813BF">
        <w:rPr>
          <w:b/>
          <w:bCs/>
        </w:rPr>
        <w:t xml:space="preserve">Read the steps </w:t>
      </w:r>
      <w:r>
        <w:rPr>
          <w:b/>
          <w:bCs/>
        </w:rPr>
        <w:t xml:space="preserve">first! Then follow the steps. </w:t>
      </w:r>
    </w:p>
    <w:p w14:paraId="1E601408" w14:textId="77777777" w:rsidR="005F0B7A" w:rsidRDefault="005F0B7A" w:rsidP="005F0B7A">
      <w:pPr>
        <w:pStyle w:val="Lijstalinea"/>
        <w:numPr>
          <w:ilvl w:val="0"/>
          <w:numId w:val="6"/>
        </w:numPr>
      </w:pPr>
      <w:r>
        <w:t>Create a new Visual Studio Windows Forms App (.NET Framework) project</w:t>
      </w:r>
    </w:p>
    <w:p w14:paraId="66ED3026" w14:textId="77777777" w:rsidR="005F0B7A" w:rsidRDefault="005F0B7A" w:rsidP="005F0B7A">
      <w:pPr>
        <w:pStyle w:val="Lijstalinea"/>
        <w:numPr>
          <w:ilvl w:val="0"/>
          <w:numId w:val="6"/>
        </w:numPr>
      </w:pPr>
      <w:r>
        <w:t>Name it ‘APPR</w:t>
      </w:r>
      <w:r w:rsidR="00B251C8">
        <w:t>_</w:t>
      </w:r>
      <w:r>
        <w:t xml:space="preserve"> &lt;WORKSHEETNAME&gt;</w:t>
      </w:r>
      <w:r w:rsidR="00B251C8">
        <w:t>_</w:t>
      </w:r>
      <w:r>
        <w:t xml:space="preserve"> 22SD</w:t>
      </w:r>
      <w:r w:rsidR="00B251C8">
        <w:t>_</w:t>
      </w:r>
      <w:r>
        <w:t xml:space="preserve"> &lt;YOURNAME&gt;</w:t>
      </w:r>
    </w:p>
    <w:p w14:paraId="345D1951" w14:textId="22F631D9" w:rsidR="005F0B7A" w:rsidRDefault="005F0B7A" w:rsidP="005F0B7A">
      <w:pPr>
        <w:pStyle w:val="Lijstalinea"/>
        <w:numPr>
          <w:ilvl w:val="0"/>
          <w:numId w:val="6"/>
        </w:numPr>
      </w:pPr>
      <w:r>
        <w:t>On the form add</w:t>
      </w:r>
      <w:r>
        <w:rPr>
          <w:noProof/>
        </w:rPr>
        <w:t>, als see screenshot</w:t>
      </w:r>
      <w:r w:rsidR="00894D04">
        <w:rPr>
          <w:noProof/>
        </w:rPr>
        <w:t xml:space="preserve"> in chapter ‘form items’</w:t>
      </w:r>
    </w:p>
    <w:p w14:paraId="26A5BF21" w14:textId="59E30E00" w:rsidR="005F0B7A" w:rsidRDefault="008467BE" w:rsidP="005F0B7A">
      <w:pPr>
        <w:pStyle w:val="Lijstalinea"/>
        <w:numPr>
          <w:ilvl w:val="0"/>
          <w:numId w:val="6"/>
        </w:numPr>
      </w:pPr>
      <w:r w:rsidRPr="005F0B7A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38C4628C" wp14:editId="368A3CD8">
                <wp:simplePos x="0" y="0"/>
                <wp:positionH relativeFrom="margin">
                  <wp:posOffset>4177030</wp:posOffset>
                </wp:positionH>
                <wp:positionV relativeFrom="paragraph">
                  <wp:posOffset>162560</wp:posOffset>
                </wp:positionV>
                <wp:extent cx="2066925" cy="828675"/>
                <wp:effectExtent l="0" t="0" r="28575" b="28575"/>
                <wp:wrapTight wrapText="bothSides">
                  <wp:wrapPolygon edited="0">
                    <wp:start x="0" y="0"/>
                    <wp:lineTo x="0" y="21848"/>
                    <wp:lineTo x="21700" y="21848"/>
                    <wp:lineTo x="21700" y="0"/>
                    <wp:lineTo x="0" y="0"/>
                  </wp:wrapPolygon>
                </wp:wrapTight>
                <wp:docPr id="6" name="Tekstva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6925" cy="828675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A370E7" w14:textId="77777777" w:rsidR="005F0B7A" w:rsidRPr="008467BE" w:rsidRDefault="005F0B7A" w:rsidP="005F0B7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8467BE">
                              <w:rPr>
                                <w:sz w:val="16"/>
                                <w:szCs w:val="16"/>
                              </w:rPr>
                              <w:t xml:space="preserve">Before generating the eventhandlers: </w:t>
                            </w:r>
                          </w:p>
                          <w:p w14:paraId="0B2F0871" w14:textId="77777777" w:rsidR="005F0B7A" w:rsidRPr="008467BE" w:rsidRDefault="005F0B7A" w:rsidP="005F0B7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6638535" w14:textId="77777777" w:rsidR="005F0B7A" w:rsidRPr="008467BE" w:rsidRDefault="005F0B7A" w:rsidP="005F0B7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8467BE">
                              <w:rPr>
                                <w:sz w:val="16"/>
                                <w:szCs w:val="16"/>
                              </w:rPr>
                              <w:t>Add your own 4 character abbreviation to the form items and variables!</w:t>
                            </w:r>
                          </w:p>
                          <w:p w14:paraId="52FA17E5" w14:textId="77777777" w:rsidR="005F0B7A" w:rsidRPr="008467BE" w:rsidRDefault="005F0B7A" w:rsidP="005F0B7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F739DA2" w14:textId="77777777" w:rsidR="005F0B7A" w:rsidRPr="008467BE" w:rsidRDefault="005F0B7A" w:rsidP="005F0B7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8467BE">
                              <w:rPr>
                                <w:sz w:val="16"/>
                                <w:szCs w:val="16"/>
                              </w:rPr>
                              <w:t>Also coding standard ROC Ter AA!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C4628C" id="_x0000_t202" coordsize="21600,21600" o:spt="202" path="m,l,21600r21600,l21600,xe">
                <v:stroke joinstyle="miter"/>
                <v:path gradientshapeok="t" o:connecttype="rect"/>
              </v:shapetype>
              <v:shape id="Tekstvak 6" o:spid="_x0000_s1026" type="#_x0000_t202" style="position:absolute;left:0;text-align:left;margin-left:328.9pt;margin-top:12.8pt;width:162.75pt;height:65.25pt;z-index:-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" fillcolor="#ffc000" strokeweight=".5pt">
                <v:textbox>
                  <w:txbxContent>
                    <w:p w14:paraId="1AA370E7" w14:textId="77777777" w:rsidR="005F0B7A" w:rsidRPr="008467BE" w:rsidRDefault="005F0B7A" w:rsidP="005F0B7A">
                      <w:pPr>
                        <w:rPr>
                          <w:sz w:val="16"/>
                          <w:szCs w:val="16"/>
                        </w:rPr>
                      </w:pPr>
                      <w:r w:rsidRPr="008467BE">
                        <w:rPr>
                          <w:sz w:val="16"/>
                          <w:szCs w:val="16"/>
                        </w:rPr>
                        <w:t xml:space="preserve">Before generating the eventhandlers: </w:t>
                      </w:r>
                    </w:p>
                    <w:p w14:paraId="0B2F0871" w14:textId="77777777" w:rsidR="005F0B7A" w:rsidRPr="008467BE" w:rsidRDefault="005F0B7A" w:rsidP="005F0B7A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26638535" w14:textId="77777777" w:rsidR="005F0B7A" w:rsidRPr="008467BE" w:rsidRDefault="005F0B7A" w:rsidP="005F0B7A">
                      <w:pPr>
                        <w:rPr>
                          <w:sz w:val="16"/>
                          <w:szCs w:val="16"/>
                        </w:rPr>
                      </w:pPr>
                      <w:r w:rsidRPr="008467BE">
                        <w:rPr>
                          <w:sz w:val="16"/>
                          <w:szCs w:val="16"/>
                        </w:rPr>
                        <w:t>Add your own 4 character abbreviation to the form items and variables!</w:t>
                      </w:r>
                    </w:p>
                    <w:p w14:paraId="52FA17E5" w14:textId="77777777" w:rsidR="005F0B7A" w:rsidRPr="008467BE" w:rsidRDefault="005F0B7A" w:rsidP="005F0B7A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5F739DA2" w14:textId="77777777" w:rsidR="005F0B7A" w:rsidRPr="008467BE" w:rsidRDefault="005F0B7A" w:rsidP="005F0B7A">
                      <w:pPr>
                        <w:rPr>
                          <w:sz w:val="16"/>
                          <w:szCs w:val="16"/>
                        </w:rPr>
                      </w:pPr>
                      <w:r w:rsidRPr="008467BE">
                        <w:rPr>
                          <w:sz w:val="16"/>
                          <w:szCs w:val="16"/>
                        </w:rPr>
                        <w:t>Also coding standard ROC Ter AA!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5F0B7A">
        <w:t>Modify the text property of the item; refer to screenshot</w:t>
      </w:r>
    </w:p>
    <w:p w14:paraId="3FA21E32" w14:textId="77777777" w:rsidR="005F0B7A" w:rsidRDefault="005F0B7A" w:rsidP="005F0B7A">
      <w:pPr>
        <w:pStyle w:val="Lijstalinea"/>
        <w:numPr>
          <w:ilvl w:val="0"/>
          <w:numId w:val="6"/>
        </w:numPr>
      </w:pPr>
      <w:r>
        <w:t>Use the ROC Ter AA Coding Standard for the item name properties</w:t>
      </w:r>
    </w:p>
    <w:p w14:paraId="7BDA0199" w14:textId="19B260DA" w:rsidR="005F0B7A" w:rsidRDefault="005F0B7A" w:rsidP="005F0B7A">
      <w:pPr>
        <w:pStyle w:val="Lijstalinea"/>
        <w:numPr>
          <w:ilvl w:val="0"/>
          <w:numId w:val="6"/>
        </w:numPr>
      </w:pPr>
      <w:r>
        <w:t>DO NOT modify the name properties for passive form items (informative). This is not necessary.</w:t>
      </w:r>
    </w:p>
    <w:p w14:paraId="757C38B9" w14:textId="6E8DA141" w:rsidR="005F0B7A" w:rsidRPr="000D475A" w:rsidRDefault="008C783B" w:rsidP="005F0B7A">
      <w:pPr>
        <w:pStyle w:val="Lijstalinea"/>
        <w:numPr>
          <w:ilvl w:val="0"/>
          <w:numId w:val="6"/>
        </w:numPr>
      </w:pPr>
      <w:r w:rsidRPr="000D475A">
        <w:rPr>
          <w:noProof/>
        </w:rPr>
        <w:t xml:space="preserve">Check out </w:t>
      </w:r>
      <w:r w:rsidR="000D475A" w:rsidRPr="000D475A">
        <w:rPr>
          <w:noProof/>
        </w:rPr>
        <w:t>the code before generating eventhandlers, not all form items need these</w:t>
      </w:r>
    </w:p>
    <w:p w14:paraId="39991202" w14:textId="109706DE" w:rsidR="005F0B7A" w:rsidRDefault="005F0B7A" w:rsidP="005F0B7A">
      <w:pPr>
        <w:pStyle w:val="Lijstalinea"/>
        <w:numPr>
          <w:ilvl w:val="0"/>
          <w:numId w:val="6"/>
        </w:numPr>
      </w:pPr>
      <w:r>
        <w:t>Add the code, see the next page</w:t>
      </w:r>
    </w:p>
    <w:p w14:paraId="4054B9DB" w14:textId="4CEF80F3" w:rsidR="005F0B7A" w:rsidRDefault="005F0B7A" w:rsidP="005F0B7A">
      <w:pPr>
        <w:pStyle w:val="Lijstalinea"/>
        <w:numPr>
          <w:ilvl w:val="0"/>
          <w:numId w:val="6"/>
        </w:numPr>
      </w:pPr>
      <w:r>
        <w:t>Build and run your code</w:t>
      </w:r>
    </w:p>
    <w:p w14:paraId="0D6AEC51" w14:textId="6B32F84B" w:rsidR="005F0B7A" w:rsidRDefault="005F0B7A" w:rsidP="005F0B7A">
      <w:r w:rsidRPr="006731D3">
        <w:rPr>
          <w:noProof/>
        </w:rPr>
        <w:drawing>
          <wp:anchor distT="0" distB="0" distL="114300" distR="114300" simplePos="0" relativeHeight="251661312" behindDoc="0" locked="0" layoutInCell="1" allowOverlap="1" wp14:anchorId="2694904C" wp14:editId="5E52C705">
            <wp:simplePos x="0" y="0"/>
            <wp:positionH relativeFrom="margin">
              <wp:align>left</wp:align>
            </wp:positionH>
            <wp:positionV relativeFrom="paragraph">
              <wp:posOffset>42347</wp:posOffset>
            </wp:positionV>
            <wp:extent cx="775195" cy="447398"/>
            <wp:effectExtent l="0" t="0" r="6350" b="0"/>
            <wp:wrapNone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195" cy="4473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F8862A" w14:textId="19AE7175" w:rsidR="005F0B7A" w:rsidRDefault="005F0B7A" w:rsidP="005F0B7A"/>
    <w:p w14:paraId="2E3FCF94" w14:textId="77777777" w:rsidR="005F0B7A" w:rsidRDefault="005F0B7A" w:rsidP="005F0B7A"/>
    <w:p w14:paraId="610B1DD5" w14:textId="14199DA3" w:rsidR="005F0B7A" w:rsidRDefault="005F0B7A" w:rsidP="005F0B7A">
      <w:pPr>
        <w:pStyle w:val="Lijstalinea"/>
        <w:numPr>
          <w:ilvl w:val="0"/>
          <w:numId w:val="6"/>
        </w:numPr>
      </w:pPr>
      <w:r>
        <w:t xml:space="preserve">Solve errors alone </w:t>
      </w:r>
    </w:p>
    <w:p w14:paraId="02844FA5" w14:textId="70114DAF" w:rsidR="005F0B7A" w:rsidRDefault="005F0B7A" w:rsidP="005F0B7A">
      <w:pPr>
        <w:pStyle w:val="Lijstalinea"/>
        <w:numPr>
          <w:ilvl w:val="0"/>
          <w:numId w:val="6"/>
        </w:numPr>
      </w:pPr>
      <w:r>
        <w:t>or with help of your peers</w:t>
      </w:r>
    </w:p>
    <w:p w14:paraId="28F0298F" w14:textId="1B1E811C" w:rsidR="005F0B7A" w:rsidRDefault="005F0B7A" w:rsidP="005F0B7A">
      <w:pPr>
        <w:pStyle w:val="Lijstalinea"/>
        <w:numPr>
          <w:ilvl w:val="0"/>
          <w:numId w:val="6"/>
        </w:numPr>
      </w:pPr>
      <w:r>
        <w:t>Add extra</w:t>
      </w:r>
    </w:p>
    <w:p w14:paraId="5EC98CE2" w14:textId="6CFAFA7C" w:rsidR="00E7711F" w:rsidRDefault="00E7711F" w:rsidP="00AA7AFB">
      <w:pPr>
        <w:pStyle w:val="Lijstalinea"/>
        <w:numPr>
          <w:ilvl w:val="1"/>
          <w:numId w:val="6"/>
        </w:numPr>
      </w:pPr>
      <w:r>
        <w:t xml:space="preserve">Check the </w:t>
      </w:r>
      <w:r w:rsidR="00655317">
        <w:t>‘lock on target’ method, for errors</w:t>
      </w:r>
    </w:p>
    <w:p w14:paraId="53E7C72E" w14:textId="000BC678" w:rsidR="00AA7AFB" w:rsidRDefault="00AA7AFB" w:rsidP="00AA7AFB">
      <w:pPr>
        <w:pStyle w:val="Lijstalinea"/>
        <w:numPr>
          <w:ilvl w:val="1"/>
          <w:numId w:val="6"/>
        </w:numPr>
      </w:pPr>
      <w:r>
        <w:t>HIT!</w:t>
      </w:r>
    </w:p>
    <w:p w14:paraId="34F418B0" w14:textId="78F4F6DB" w:rsidR="00457B06" w:rsidRDefault="00201361" w:rsidP="00AA7AFB">
      <w:pPr>
        <w:pStyle w:val="Lijstalinea"/>
        <w:numPr>
          <w:ilvl w:val="2"/>
          <w:numId w:val="6"/>
        </w:numPr>
      </w:pPr>
      <w:r>
        <w:t>When the picture is hit by the crosshair, the picture shall</w:t>
      </w:r>
      <w:r w:rsidR="008467BE">
        <w:t xml:space="preserve"> </w:t>
      </w:r>
      <w:r w:rsidR="00457B06">
        <w:t>disappear</w:t>
      </w:r>
    </w:p>
    <w:p w14:paraId="20772AC5" w14:textId="3D244EE9" w:rsidR="000B5B59" w:rsidRDefault="008467BE" w:rsidP="00AA7AFB">
      <w:pPr>
        <w:pStyle w:val="Lijstalinea"/>
        <w:numPr>
          <w:ilvl w:val="2"/>
          <w:numId w:val="6"/>
        </w:numPr>
      </w:pPr>
      <w:r>
        <w:t xml:space="preserve"> also refer to line</w:t>
      </w:r>
      <w:r w:rsidR="00457B06">
        <w:t xml:space="preserve"> 130 in the code</w:t>
      </w:r>
    </w:p>
    <w:p w14:paraId="5CF7AB15" w14:textId="2E2F62EC" w:rsidR="00AA7AFB" w:rsidRDefault="00AA7AFB" w:rsidP="00AA7AFB">
      <w:pPr>
        <w:pStyle w:val="Lijstalinea"/>
        <w:numPr>
          <w:ilvl w:val="1"/>
          <w:numId w:val="6"/>
        </w:numPr>
      </w:pPr>
      <w:r>
        <w:t>Comment in code</w:t>
      </w:r>
    </w:p>
    <w:p w14:paraId="004D86DB" w14:textId="2EFC0F88" w:rsidR="00AA7AFB" w:rsidRDefault="00AA7AFB" w:rsidP="00AA7AFB">
      <w:pPr>
        <w:pStyle w:val="Lijstalinea"/>
        <w:numPr>
          <w:ilvl w:val="2"/>
          <w:numId w:val="6"/>
        </w:numPr>
      </w:pPr>
      <w:r>
        <w:t>Explain what you typed</w:t>
      </w:r>
      <w:r w:rsidR="00B22931">
        <w:t>, or copied form the worksheet code</w:t>
      </w:r>
    </w:p>
    <w:p w14:paraId="10C5D9FC" w14:textId="0BE25935" w:rsidR="00B22931" w:rsidRDefault="00B22931" w:rsidP="00AA7AFB">
      <w:pPr>
        <w:pStyle w:val="Lijstalinea"/>
        <w:numPr>
          <w:ilvl w:val="2"/>
          <w:numId w:val="6"/>
        </w:numPr>
      </w:pPr>
      <w:r>
        <w:t>Add summaries</w:t>
      </w:r>
    </w:p>
    <w:p w14:paraId="0EA4DE98" w14:textId="1B0E2A60" w:rsidR="00B22931" w:rsidRPr="00457B06" w:rsidRDefault="00B22931" w:rsidP="001F35CF">
      <w:pPr>
        <w:pStyle w:val="Lijstalinea"/>
        <w:numPr>
          <w:ilvl w:val="2"/>
          <w:numId w:val="6"/>
        </w:numPr>
      </w:pPr>
      <w:r>
        <w:t>Add regions</w:t>
      </w:r>
    </w:p>
    <w:p w14:paraId="561A1809" w14:textId="6C422BDF" w:rsidR="001A68AF" w:rsidRDefault="001A68AF" w:rsidP="000B5B59">
      <w:pPr>
        <w:pStyle w:val="Kop1"/>
      </w:pPr>
      <w:r>
        <w:t>Form Items</w:t>
      </w:r>
    </w:p>
    <w:p w14:paraId="2F898F40" w14:textId="1010A729" w:rsidR="00A22111" w:rsidRDefault="00A22111" w:rsidP="00A22111">
      <w:r>
        <w:t>A screenshot from the prepared application, not with inconsistent names…</w:t>
      </w:r>
    </w:p>
    <w:p w14:paraId="15EFE74F" w14:textId="179BECBC" w:rsidR="00A22111" w:rsidRPr="00A22111" w:rsidRDefault="00BE15AA" w:rsidP="00A22111">
      <w:r w:rsidRPr="00915865">
        <w:rPr>
          <w:noProof/>
        </w:rPr>
        <w:drawing>
          <wp:anchor distT="0" distB="0" distL="114300" distR="114300" simplePos="0" relativeHeight="251666432" behindDoc="0" locked="0" layoutInCell="1" allowOverlap="1" wp14:anchorId="4565B94B" wp14:editId="46A579FE">
            <wp:simplePos x="0" y="0"/>
            <wp:positionH relativeFrom="column">
              <wp:posOffset>4291330</wp:posOffset>
            </wp:positionH>
            <wp:positionV relativeFrom="paragraph">
              <wp:posOffset>147955</wp:posOffset>
            </wp:positionV>
            <wp:extent cx="1403267" cy="473047"/>
            <wp:effectExtent l="0" t="0" r="6985" b="3810"/>
            <wp:wrapNone/>
            <wp:docPr id="14" name="Afbeelding 14" descr="Afbeelding met tekst, schermopname, Lettertyp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fbeelding 14" descr="Afbeelding met tekst, schermopname, Lettertype, lijn&#10;&#10;Automatisch gegenereerde beschrijvi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063" cy="4783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26CF">
        <w:rPr>
          <w:noProof/>
        </w:rPr>
        <w:drawing>
          <wp:anchor distT="0" distB="0" distL="114300" distR="114300" simplePos="0" relativeHeight="251665408" behindDoc="0" locked="0" layoutInCell="1" allowOverlap="1" wp14:anchorId="35B285B8" wp14:editId="166469B4">
            <wp:simplePos x="0" y="0"/>
            <wp:positionH relativeFrom="margin">
              <wp:posOffset>2148205</wp:posOffset>
            </wp:positionH>
            <wp:positionV relativeFrom="paragraph">
              <wp:posOffset>167005</wp:posOffset>
            </wp:positionV>
            <wp:extent cx="1762125" cy="1795898"/>
            <wp:effectExtent l="0" t="0" r="0" b="0"/>
            <wp:wrapNone/>
            <wp:docPr id="737731372" name="Afbeelding 1" descr="Afbeelding met tekst, schermopname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731372" name="Afbeelding 1" descr="Afbeelding met tekst, schermopname, Lettertype, nummer&#10;&#10;Automatisch gegenereerde beschrijvi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8368" cy="180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163A8">
        <w:rPr>
          <w:noProof/>
        </w:rPr>
        <w:drawing>
          <wp:anchor distT="0" distB="0" distL="114300" distR="114300" simplePos="0" relativeHeight="251664384" behindDoc="0" locked="0" layoutInCell="1" allowOverlap="1" wp14:anchorId="624B8ACF" wp14:editId="30786917">
            <wp:simplePos x="0" y="0"/>
            <wp:positionH relativeFrom="margin">
              <wp:posOffset>-4445</wp:posOffset>
            </wp:positionH>
            <wp:positionV relativeFrom="paragraph">
              <wp:posOffset>167005</wp:posOffset>
            </wp:positionV>
            <wp:extent cx="1766358" cy="1635407"/>
            <wp:effectExtent l="0" t="0" r="5715" b="3175"/>
            <wp:wrapNone/>
            <wp:docPr id="456461298" name="Afbeelding 1" descr="Afbeelding met tekst, elektronica, schermopname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461298" name="Afbeelding 1" descr="Afbeelding met tekst, elektronica, schermopname, software&#10;&#10;Automatisch gegenereerde beschrijvi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4496" cy="16429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1AFD80" w14:textId="0E94438E" w:rsidR="00F226CF" w:rsidRDefault="00F226CF" w:rsidP="000B5B59">
      <w:pPr>
        <w:pStyle w:val="Kop1"/>
      </w:pPr>
    </w:p>
    <w:p w14:paraId="4A8C72D0" w14:textId="7634B3D2" w:rsidR="00F226CF" w:rsidRDefault="00F226CF" w:rsidP="000B5B59">
      <w:pPr>
        <w:pStyle w:val="Kop1"/>
      </w:pPr>
    </w:p>
    <w:p w14:paraId="478CE801" w14:textId="3C1F2FA1" w:rsidR="00F226CF" w:rsidRDefault="00F226CF" w:rsidP="000B5B59">
      <w:pPr>
        <w:pStyle w:val="Kop1"/>
      </w:pPr>
    </w:p>
    <w:p w14:paraId="2CC5A163" w14:textId="344EB7EC" w:rsidR="00F226CF" w:rsidRDefault="00F226CF" w:rsidP="000B5B59">
      <w:pPr>
        <w:pStyle w:val="Kop1"/>
      </w:pPr>
    </w:p>
    <w:p w14:paraId="3CE97BC5" w14:textId="4AF29C9E" w:rsidR="00F226CF" w:rsidRDefault="0078444D" w:rsidP="000B5B59">
      <w:pPr>
        <w:pStyle w:val="Kop1"/>
      </w:pPr>
      <w:r w:rsidRPr="00B27984">
        <w:rPr>
          <w:noProof/>
        </w:rPr>
        <w:drawing>
          <wp:anchor distT="0" distB="0" distL="114300" distR="114300" simplePos="0" relativeHeight="251669504" behindDoc="0" locked="0" layoutInCell="1" allowOverlap="1" wp14:anchorId="71C19F96" wp14:editId="108AE95D">
            <wp:simplePos x="0" y="0"/>
            <wp:positionH relativeFrom="margin">
              <wp:align>left</wp:align>
            </wp:positionH>
            <wp:positionV relativeFrom="paragraph">
              <wp:posOffset>280670</wp:posOffset>
            </wp:positionV>
            <wp:extent cx="4476750" cy="1711501"/>
            <wp:effectExtent l="0" t="0" r="0" b="3175"/>
            <wp:wrapNone/>
            <wp:docPr id="1488975535" name="Afbeelding 1" descr="Afbeelding met tekst, software, schermopname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975535" name="Afbeelding 1" descr="Afbeelding met tekst, software, schermopname, Computerpictogram&#10;&#10;Automatisch gegenereerde beschrijvi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7115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B7AFD8" w14:textId="00741973" w:rsidR="0078444D" w:rsidRDefault="0078444D" w:rsidP="0078444D"/>
    <w:p w14:paraId="41278889" w14:textId="4F2AEF09" w:rsidR="0078444D" w:rsidRDefault="0078444D" w:rsidP="0078444D"/>
    <w:p w14:paraId="39DA1A52" w14:textId="323A480C" w:rsidR="0078444D" w:rsidRPr="0078444D" w:rsidRDefault="0078444D" w:rsidP="0078444D"/>
    <w:p w14:paraId="6CFD80EA" w14:textId="2438E931" w:rsidR="00F92D5F" w:rsidRDefault="00F92D5F" w:rsidP="00F92D5F"/>
    <w:p w14:paraId="06DEF1AD" w14:textId="04D407B8" w:rsidR="00A22111" w:rsidRDefault="00A22111" w:rsidP="00F92D5F"/>
    <w:p w14:paraId="189745D3" w14:textId="77777777" w:rsidR="0078444D" w:rsidRDefault="0078444D" w:rsidP="00F92D5F"/>
    <w:p w14:paraId="054D2354" w14:textId="77777777" w:rsidR="0078444D" w:rsidRDefault="0078444D" w:rsidP="00F92D5F"/>
    <w:p w14:paraId="6EB3D587" w14:textId="77777777" w:rsidR="0078444D" w:rsidRDefault="0078444D" w:rsidP="00F92D5F"/>
    <w:p w14:paraId="7D8683D7" w14:textId="77777777" w:rsidR="0078444D" w:rsidRDefault="0078444D" w:rsidP="00F92D5F"/>
    <w:p w14:paraId="330B607F" w14:textId="59552306" w:rsidR="0078444D" w:rsidRPr="0078444D" w:rsidRDefault="005C138A" w:rsidP="0078444D">
      <w:pPr>
        <w:pStyle w:val="Kop1"/>
        <w:rPr>
          <w:b/>
          <w:bCs/>
        </w:rPr>
      </w:pPr>
      <w:r w:rsidRPr="00F1088F">
        <w:rPr>
          <w:b/>
          <w:bCs/>
        </w:rPr>
        <w:t>IMPORTANT</w:t>
      </w:r>
    </w:p>
    <w:p w14:paraId="6A9CBEEA" w14:textId="487C4BAB" w:rsidR="002E6D52" w:rsidRPr="002E6D52" w:rsidRDefault="006C7D28" w:rsidP="002E6D52">
      <w:r w:rsidRPr="006C7D28">
        <w:rPr>
          <w:noProof/>
        </w:rPr>
        <w:drawing>
          <wp:anchor distT="0" distB="0" distL="114300" distR="114300" simplePos="0" relativeHeight="251667456" behindDoc="1" locked="0" layoutInCell="1" allowOverlap="1" wp14:anchorId="70E4ACAE" wp14:editId="075DB076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971550" cy="906780"/>
            <wp:effectExtent l="0" t="0" r="0" b="7620"/>
            <wp:wrapTight wrapText="bothSides">
              <wp:wrapPolygon edited="0">
                <wp:start x="0" y="0"/>
                <wp:lineTo x="0" y="21328"/>
                <wp:lineTo x="21176" y="21328"/>
                <wp:lineTo x="21176" y="0"/>
                <wp:lineTo x="0" y="0"/>
              </wp:wrapPolygon>
            </wp:wrapTight>
            <wp:docPr id="513666730" name="Afbeelding 1" descr="Afbeelding met tekst, schermopname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666730" name="Afbeelding 1" descr="Afbeelding met tekst, schermopname, Lettertype, nummer&#10;&#10;Automatisch gegenereerde beschrijvi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FEF924" w14:textId="388B39DB" w:rsidR="00A22111" w:rsidRDefault="002E6D52" w:rsidP="00F92D5F">
      <w:r>
        <w:t xml:space="preserve">To enable your application to detect </w:t>
      </w:r>
      <w:r w:rsidR="007A54EA">
        <w:t>pressed keys from the keyboard you need some steps</w:t>
      </w:r>
      <w:r w:rsidR="00EB3AA2">
        <w:t>:</w:t>
      </w:r>
    </w:p>
    <w:p w14:paraId="437CB772" w14:textId="77777777" w:rsidR="00B54956" w:rsidRDefault="00B54956" w:rsidP="00F92D5F"/>
    <w:p w14:paraId="18D161CA" w14:textId="3B83BED7" w:rsidR="00EB3AA2" w:rsidRDefault="006C7D28" w:rsidP="00EB3AA2">
      <w:pPr>
        <w:pStyle w:val="Lijstalinea"/>
        <w:numPr>
          <w:ilvl w:val="0"/>
          <w:numId w:val="8"/>
        </w:numPr>
      </w:pPr>
      <w:r>
        <w:t>Select the form and set the KeyPreview property to ‘</w:t>
      </w:r>
      <w:r w:rsidRPr="00EB3AA2">
        <w:rPr>
          <w:b/>
          <w:bCs/>
        </w:rPr>
        <w:t>true’</w:t>
      </w:r>
      <w:r>
        <w:t>.</w:t>
      </w:r>
      <w:r w:rsidRPr="006C7D28">
        <w:rPr>
          <w:noProof/>
        </w:rPr>
        <w:t xml:space="preserve"> </w:t>
      </w:r>
    </w:p>
    <w:p w14:paraId="04700514" w14:textId="2E902B8F" w:rsidR="00EB3AA2" w:rsidRDefault="00EB3AA2" w:rsidP="00EB3AA2"/>
    <w:p w14:paraId="2CA93BD2" w14:textId="6BE3EA88" w:rsidR="00EB3AA2" w:rsidRDefault="0002707E" w:rsidP="00EB3AA2">
      <w:r w:rsidRPr="00B54956">
        <w:rPr>
          <w:noProof/>
        </w:rPr>
        <w:drawing>
          <wp:anchor distT="0" distB="0" distL="114300" distR="114300" simplePos="0" relativeHeight="251668480" behindDoc="1" locked="0" layoutInCell="1" allowOverlap="1" wp14:anchorId="4E895530" wp14:editId="17FE06F5">
            <wp:simplePos x="0" y="0"/>
            <wp:positionH relativeFrom="margin">
              <wp:align>right</wp:align>
            </wp:positionH>
            <wp:positionV relativeFrom="paragraph">
              <wp:posOffset>38100</wp:posOffset>
            </wp:positionV>
            <wp:extent cx="963930" cy="970915"/>
            <wp:effectExtent l="0" t="0" r="7620" b="635"/>
            <wp:wrapTight wrapText="bothSides">
              <wp:wrapPolygon edited="0">
                <wp:start x="0" y="0"/>
                <wp:lineTo x="0" y="21190"/>
                <wp:lineTo x="21344" y="21190"/>
                <wp:lineTo x="21344" y="0"/>
                <wp:lineTo x="0" y="0"/>
              </wp:wrapPolygon>
            </wp:wrapTight>
            <wp:docPr id="1153371297" name="Afbeelding 1" descr="Afbeelding met tekst, schermopname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371297" name="Afbeelding 1" descr="Afbeelding met tekst, schermopname, Lettertype, nummer&#10;&#10;Automatisch gegenereerde beschrijvi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393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2F414B" w14:textId="5931414D" w:rsidR="00EB3AA2" w:rsidRDefault="00B54956" w:rsidP="00EB3AA2">
      <w:pPr>
        <w:pStyle w:val="Lijstalinea"/>
        <w:numPr>
          <w:ilvl w:val="0"/>
          <w:numId w:val="8"/>
        </w:numPr>
      </w:pPr>
      <w:r>
        <w:t>Create eventhandlers on the form for the key down and up.</w:t>
      </w:r>
      <w:r w:rsidRPr="00B54956">
        <w:rPr>
          <w:noProof/>
        </w:rPr>
        <w:t xml:space="preserve"> </w:t>
      </w:r>
    </w:p>
    <w:p w14:paraId="33FC7CD4" w14:textId="184CA6C9" w:rsidR="007A54EA" w:rsidRDefault="007A54EA" w:rsidP="00F92D5F"/>
    <w:p w14:paraId="5554642B" w14:textId="0B6DF4F5" w:rsidR="007A54EA" w:rsidRPr="00F92D5F" w:rsidRDefault="007A54EA" w:rsidP="00F92D5F"/>
    <w:p w14:paraId="7F2302A2" w14:textId="77777777" w:rsidR="008227CF" w:rsidRDefault="008227CF">
      <w:pPr>
        <w:spacing w:after="200" w:line="276" w:lineRule="auto"/>
        <w:rPr>
          <w:rFonts w:eastAsiaTheme="majorEastAsia" w:cstheme="majorBidi"/>
          <w:color w:val="365F91" w:themeColor="accent1" w:themeShade="BF"/>
          <w:sz w:val="32"/>
          <w:szCs w:val="32"/>
        </w:rPr>
      </w:pPr>
      <w:r>
        <w:br w:type="page"/>
      </w:r>
    </w:p>
    <w:p w14:paraId="16B08D8D" w14:textId="1DB335C8" w:rsidR="000B5B59" w:rsidRDefault="000B5B59" w:rsidP="000B5B59">
      <w:pPr>
        <w:pStyle w:val="Kop1"/>
        <w:rPr>
          <w:color w:val="FF0000"/>
        </w:rPr>
      </w:pPr>
      <w:r w:rsidRPr="00E853BA">
        <w:lastRenderedPageBreak/>
        <w:t>Code</w:t>
      </w:r>
    </w:p>
    <w:p w14:paraId="0E3326BA" w14:textId="3D77F916" w:rsidR="005F0B7A" w:rsidRDefault="005F0B7A" w:rsidP="005F0B7A">
      <w:r>
        <w:t xml:space="preserve">The code below is </w:t>
      </w:r>
      <w:r w:rsidR="00B54956">
        <w:t>are</w:t>
      </w:r>
      <w:r>
        <w:t xml:space="preserve"> screenshot</w:t>
      </w:r>
      <w:r w:rsidR="00B54956">
        <w:t>s with the code</w:t>
      </w:r>
      <w:r>
        <w:t>. This is intentionally done like this since entering code and experiencing code completion, errors, etc helps in understanding the steps.</w:t>
      </w:r>
    </w:p>
    <w:p w14:paraId="5B617281" w14:textId="77777777" w:rsidR="005F0B7A" w:rsidRPr="005F0B7A" w:rsidRDefault="005F0B7A" w:rsidP="005F0B7A"/>
    <w:p w14:paraId="44729CE6" w14:textId="6C309480" w:rsidR="00B61790" w:rsidRDefault="00E87FA3" w:rsidP="00B61790">
      <w:pPr>
        <w:jc w:val="center"/>
        <w:rPr>
          <w:b/>
          <w:sz w:val="40"/>
          <w:szCs w:val="40"/>
        </w:rPr>
      </w:pPr>
      <w:r w:rsidRPr="00E87FA3">
        <w:rPr>
          <w:b/>
          <w:noProof/>
          <w:sz w:val="40"/>
          <w:szCs w:val="40"/>
        </w:rPr>
        <w:drawing>
          <wp:inline distT="0" distB="0" distL="0" distR="0" wp14:anchorId="1EBDF1CE" wp14:editId="6A55D72A">
            <wp:extent cx="5760720" cy="902335"/>
            <wp:effectExtent l="0" t="0" r="0" b="0"/>
            <wp:docPr id="1085463853" name="Afbeelding 1" descr="Afbeelding met tekst, schermopname, software, Webpagina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463853" name="Afbeelding 1" descr="Afbeelding met tekst, schermopname, software, Webpagina&#10;&#10;Automatisch gegenereerde beschrijvi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E456F" w14:textId="510752D5" w:rsidR="00D764C2" w:rsidRDefault="00D764C2" w:rsidP="00B61790">
      <w:pPr>
        <w:jc w:val="center"/>
        <w:rPr>
          <w:b/>
          <w:sz w:val="40"/>
          <w:szCs w:val="40"/>
        </w:rPr>
      </w:pPr>
      <w:r w:rsidRPr="00D764C2">
        <w:rPr>
          <w:b/>
          <w:noProof/>
          <w:sz w:val="40"/>
          <w:szCs w:val="40"/>
        </w:rPr>
        <w:drawing>
          <wp:inline distT="0" distB="0" distL="0" distR="0" wp14:anchorId="21019DFB" wp14:editId="0FFF7F1D">
            <wp:extent cx="5760720" cy="1469390"/>
            <wp:effectExtent l="0" t="0" r="0" b="0"/>
            <wp:docPr id="258959798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9597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89A2F" w14:textId="67159EBC" w:rsidR="00F64EDE" w:rsidRDefault="00F64EDE" w:rsidP="00B61790">
      <w:pPr>
        <w:jc w:val="center"/>
        <w:rPr>
          <w:b/>
          <w:sz w:val="40"/>
          <w:szCs w:val="40"/>
        </w:rPr>
      </w:pPr>
      <w:r w:rsidRPr="00F64EDE">
        <w:rPr>
          <w:b/>
          <w:noProof/>
          <w:sz w:val="40"/>
          <w:szCs w:val="40"/>
        </w:rPr>
        <w:drawing>
          <wp:inline distT="0" distB="0" distL="0" distR="0" wp14:anchorId="43776E02" wp14:editId="44EAB47F">
            <wp:extent cx="5760720" cy="931545"/>
            <wp:effectExtent l="0" t="0" r="0" b="1905"/>
            <wp:docPr id="1157546224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5462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AB9C5" w14:textId="4A7B994E" w:rsidR="00756A3D" w:rsidRDefault="00756A3D" w:rsidP="00B61790">
      <w:pPr>
        <w:jc w:val="center"/>
        <w:rPr>
          <w:b/>
          <w:sz w:val="40"/>
          <w:szCs w:val="40"/>
        </w:rPr>
      </w:pPr>
      <w:r w:rsidRPr="00756A3D">
        <w:rPr>
          <w:b/>
          <w:noProof/>
          <w:sz w:val="40"/>
          <w:szCs w:val="40"/>
        </w:rPr>
        <w:drawing>
          <wp:inline distT="0" distB="0" distL="0" distR="0" wp14:anchorId="02B51883" wp14:editId="1F6855D7">
            <wp:extent cx="5760720" cy="363855"/>
            <wp:effectExtent l="0" t="0" r="0" b="0"/>
            <wp:docPr id="89592805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928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8BE3C" w14:textId="12122FCD" w:rsidR="00756A3D" w:rsidRDefault="00756A3D" w:rsidP="00B61790">
      <w:pPr>
        <w:jc w:val="center"/>
        <w:rPr>
          <w:b/>
          <w:sz w:val="40"/>
          <w:szCs w:val="40"/>
        </w:rPr>
      </w:pPr>
      <w:r w:rsidRPr="00756A3D">
        <w:rPr>
          <w:b/>
          <w:noProof/>
          <w:sz w:val="40"/>
          <w:szCs w:val="40"/>
        </w:rPr>
        <w:drawing>
          <wp:inline distT="0" distB="0" distL="0" distR="0" wp14:anchorId="5EC09906" wp14:editId="11147C80">
            <wp:extent cx="5760720" cy="1182370"/>
            <wp:effectExtent l="0" t="0" r="0" b="0"/>
            <wp:docPr id="1001321395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213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2E97E" w14:textId="6A52FA32" w:rsidR="008F7360" w:rsidRDefault="008F7360" w:rsidP="00B61790">
      <w:pPr>
        <w:jc w:val="center"/>
        <w:rPr>
          <w:b/>
          <w:sz w:val="40"/>
          <w:szCs w:val="40"/>
        </w:rPr>
      </w:pPr>
      <w:r w:rsidRPr="008F7360">
        <w:rPr>
          <w:b/>
          <w:noProof/>
          <w:sz w:val="40"/>
          <w:szCs w:val="40"/>
        </w:rPr>
        <w:drawing>
          <wp:inline distT="0" distB="0" distL="0" distR="0" wp14:anchorId="0C553A57" wp14:editId="735966F4">
            <wp:extent cx="5760720" cy="516890"/>
            <wp:effectExtent l="0" t="0" r="0" b="0"/>
            <wp:docPr id="2122842820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8428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59405" w14:textId="7BDF9F02" w:rsidR="008F7360" w:rsidRDefault="008F7360" w:rsidP="00B61790">
      <w:pPr>
        <w:jc w:val="center"/>
        <w:rPr>
          <w:b/>
          <w:sz w:val="40"/>
          <w:szCs w:val="40"/>
        </w:rPr>
      </w:pPr>
      <w:r w:rsidRPr="008F7360">
        <w:rPr>
          <w:b/>
          <w:noProof/>
          <w:sz w:val="40"/>
          <w:szCs w:val="40"/>
        </w:rPr>
        <w:drawing>
          <wp:inline distT="0" distB="0" distL="0" distR="0" wp14:anchorId="4CE400A5" wp14:editId="28CEC2EF">
            <wp:extent cx="5760720" cy="705485"/>
            <wp:effectExtent l="0" t="0" r="0" b="0"/>
            <wp:docPr id="844161960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1619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BD006" w14:textId="70AA00A1" w:rsidR="000D1AEC" w:rsidRDefault="000D1AEC" w:rsidP="00B61790">
      <w:pPr>
        <w:jc w:val="center"/>
        <w:rPr>
          <w:b/>
          <w:sz w:val="40"/>
          <w:szCs w:val="40"/>
        </w:rPr>
      </w:pPr>
      <w:r w:rsidRPr="000D1AEC">
        <w:rPr>
          <w:b/>
          <w:noProof/>
          <w:sz w:val="40"/>
          <w:szCs w:val="40"/>
        </w:rPr>
        <w:drawing>
          <wp:inline distT="0" distB="0" distL="0" distR="0" wp14:anchorId="44E71035" wp14:editId="36E630F8">
            <wp:extent cx="5760720" cy="680085"/>
            <wp:effectExtent l="0" t="0" r="0" b="5715"/>
            <wp:docPr id="160940328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403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2CA83" w14:textId="39981186" w:rsidR="00E32AE3" w:rsidRDefault="00E32AE3" w:rsidP="00B61790">
      <w:pPr>
        <w:jc w:val="center"/>
        <w:rPr>
          <w:b/>
          <w:sz w:val="40"/>
          <w:szCs w:val="40"/>
        </w:rPr>
      </w:pPr>
      <w:r w:rsidRPr="00E32AE3">
        <w:rPr>
          <w:b/>
          <w:noProof/>
          <w:sz w:val="40"/>
          <w:szCs w:val="40"/>
        </w:rPr>
        <w:lastRenderedPageBreak/>
        <w:drawing>
          <wp:inline distT="0" distB="0" distL="0" distR="0" wp14:anchorId="19E51E98" wp14:editId="2D54C769">
            <wp:extent cx="5760720" cy="2473325"/>
            <wp:effectExtent l="0" t="0" r="0" b="3175"/>
            <wp:docPr id="733640285" name="Afbeelding 1" descr="Afbeelding met tekst, schermopname, softwar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640285" name="Afbeelding 1" descr="Afbeelding met tekst, schermopname, software, nummer&#10;&#10;Automatisch gegenereerde beschrijvi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A8E91" w14:textId="35A0AC75" w:rsidR="00E32AE3" w:rsidRDefault="00E32AE3" w:rsidP="00B61790">
      <w:pPr>
        <w:jc w:val="center"/>
        <w:rPr>
          <w:b/>
          <w:sz w:val="40"/>
          <w:szCs w:val="40"/>
        </w:rPr>
      </w:pPr>
      <w:r w:rsidRPr="00E32AE3">
        <w:rPr>
          <w:b/>
          <w:noProof/>
          <w:sz w:val="40"/>
          <w:szCs w:val="40"/>
        </w:rPr>
        <w:drawing>
          <wp:inline distT="0" distB="0" distL="0" distR="0" wp14:anchorId="7004D5CC" wp14:editId="4D23547A">
            <wp:extent cx="5760720" cy="942975"/>
            <wp:effectExtent l="0" t="0" r="0" b="9525"/>
            <wp:docPr id="1075201446" name="Afbeelding 1" descr="Afbeelding met tekst, schermopname, lijn, Perce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201446" name="Afbeelding 1" descr="Afbeelding met tekst, schermopname, lijn, Perceel&#10;&#10;Automatisch gegenereerde beschrijvi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C3941" w14:textId="3CF03EBF" w:rsidR="005A7A9C" w:rsidRDefault="005A7A9C" w:rsidP="00B61790">
      <w:pPr>
        <w:jc w:val="center"/>
        <w:rPr>
          <w:b/>
          <w:sz w:val="40"/>
          <w:szCs w:val="40"/>
        </w:rPr>
      </w:pPr>
      <w:r w:rsidRPr="005A7A9C">
        <w:rPr>
          <w:b/>
          <w:noProof/>
          <w:sz w:val="40"/>
          <w:szCs w:val="40"/>
        </w:rPr>
        <w:drawing>
          <wp:inline distT="0" distB="0" distL="0" distR="0" wp14:anchorId="67A4001F" wp14:editId="7CB21B7A">
            <wp:extent cx="5760720" cy="1377315"/>
            <wp:effectExtent l="0" t="0" r="0" b="0"/>
            <wp:docPr id="861316634" name="Afbeelding 1" descr="Afbeelding met tekst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316634" name="Afbeelding 1" descr="Afbeelding met tekst, schermopname&#10;&#10;Automatisch gegenereerde beschrijvi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38F23" w14:textId="528CD45D" w:rsidR="005A7A9C" w:rsidRDefault="005A7A9C" w:rsidP="00B61790">
      <w:pPr>
        <w:jc w:val="center"/>
        <w:rPr>
          <w:b/>
          <w:sz w:val="40"/>
          <w:szCs w:val="40"/>
        </w:rPr>
      </w:pPr>
      <w:r w:rsidRPr="005A7A9C">
        <w:rPr>
          <w:b/>
          <w:noProof/>
          <w:sz w:val="40"/>
          <w:szCs w:val="40"/>
        </w:rPr>
        <w:drawing>
          <wp:inline distT="0" distB="0" distL="0" distR="0" wp14:anchorId="7FBBCCDF" wp14:editId="3A1A24A3">
            <wp:extent cx="5760720" cy="1369060"/>
            <wp:effectExtent l="0" t="0" r="0" b="2540"/>
            <wp:docPr id="937360051" name="Afbeelding 1" descr="Afbeelding met tekst, schermopnam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360051" name="Afbeelding 1" descr="Afbeelding met tekst, schermopname, lijn&#10;&#10;Automatisch gegenereerde beschrijvi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FFB41" w14:textId="7BBE0043" w:rsidR="00055B61" w:rsidRDefault="00055B61" w:rsidP="00B61790">
      <w:pPr>
        <w:jc w:val="center"/>
        <w:rPr>
          <w:b/>
          <w:sz w:val="40"/>
          <w:szCs w:val="40"/>
        </w:rPr>
      </w:pPr>
      <w:r w:rsidRPr="00055B61">
        <w:rPr>
          <w:b/>
          <w:noProof/>
          <w:sz w:val="40"/>
          <w:szCs w:val="40"/>
        </w:rPr>
        <w:drawing>
          <wp:inline distT="0" distB="0" distL="0" distR="0" wp14:anchorId="431D16FB" wp14:editId="08BFCEA3">
            <wp:extent cx="5760720" cy="349885"/>
            <wp:effectExtent l="0" t="0" r="0" b="0"/>
            <wp:docPr id="872523389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52338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6CBB5" w14:textId="59A53A59" w:rsidR="001B4EAE" w:rsidRDefault="001B4EAE" w:rsidP="00B61790">
      <w:pPr>
        <w:jc w:val="center"/>
        <w:rPr>
          <w:b/>
          <w:sz w:val="40"/>
          <w:szCs w:val="40"/>
        </w:rPr>
      </w:pPr>
      <w:r w:rsidRPr="001B4EAE">
        <w:rPr>
          <w:b/>
          <w:noProof/>
          <w:sz w:val="40"/>
          <w:szCs w:val="40"/>
        </w:rPr>
        <w:lastRenderedPageBreak/>
        <w:drawing>
          <wp:inline distT="0" distB="0" distL="0" distR="0" wp14:anchorId="32BC3C07" wp14:editId="26A3EC3C">
            <wp:extent cx="5760720" cy="2637155"/>
            <wp:effectExtent l="0" t="0" r="0" b="0"/>
            <wp:docPr id="918275263" name="Afbeelding 1" descr="Afbeelding met tekst, schermopname, softwar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275263" name="Afbeelding 1" descr="Afbeelding met tekst, schermopname, software, nummer&#10;&#10;Automatisch gegenereerde beschrijvi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6B908" w14:textId="70932FE1" w:rsidR="00413E24" w:rsidRDefault="00413E24" w:rsidP="00B61790">
      <w:pPr>
        <w:jc w:val="center"/>
        <w:rPr>
          <w:b/>
          <w:sz w:val="40"/>
          <w:szCs w:val="40"/>
        </w:rPr>
      </w:pPr>
      <w:r w:rsidRPr="00413E24">
        <w:rPr>
          <w:b/>
          <w:noProof/>
          <w:sz w:val="40"/>
          <w:szCs w:val="40"/>
        </w:rPr>
        <w:drawing>
          <wp:inline distT="0" distB="0" distL="0" distR="0" wp14:anchorId="59A0AE9E" wp14:editId="26AF432D">
            <wp:extent cx="5760720" cy="2921000"/>
            <wp:effectExtent l="0" t="0" r="0" b="0"/>
            <wp:docPr id="1064494073" name="Afbeelding 1" descr="Afbeelding met tekst, schermopname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494073" name="Afbeelding 1" descr="Afbeelding met tekst, schermopname, software&#10;&#10;Automatisch gegenereerde beschrijvi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D835" w14:textId="0ED159F1" w:rsidR="00235F24" w:rsidRDefault="00235F24" w:rsidP="00B61790">
      <w:pPr>
        <w:jc w:val="center"/>
        <w:rPr>
          <w:b/>
          <w:sz w:val="40"/>
          <w:szCs w:val="40"/>
        </w:rPr>
      </w:pPr>
      <w:r w:rsidRPr="00235F24">
        <w:rPr>
          <w:b/>
          <w:noProof/>
          <w:sz w:val="40"/>
          <w:szCs w:val="40"/>
        </w:rPr>
        <w:drawing>
          <wp:inline distT="0" distB="0" distL="0" distR="0" wp14:anchorId="10743AEF" wp14:editId="701EE35C">
            <wp:extent cx="5760720" cy="1043940"/>
            <wp:effectExtent l="0" t="0" r="0" b="3810"/>
            <wp:docPr id="1198270594" name="Afbeelding 1" descr="Afbeelding met tekst, schermopnam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270594" name="Afbeelding 1" descr="Afbeelding met tekst, schermopname, lijn&#10;&#10;Automatisch gegenereerde beschrijvi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41F81" w14:textId="24BEB297" w:rsidR="00002FA3" w:rsidRDefault="00002FA3" w:rsidP="00B61790">
      <w:pPr>
        <w:jc w:val="center"/>
        <w:rPr>
          <w:b/>
          <w:sz w:val="40"/>
          <w:szCs w:val="40"/>
        </w:rPr>
      </w:pPr>
      <w:r w:rsidRPr="00002FA3">
        <w:rPr>
          <w:b/>
          <w:noProof/>
          <w:sz w:val="40"/>
          <w:szCs w:val="40"/>
        </w:rPr>
        <w:drawing>
          <wp:inline distT="0" distB="0" distL="0" distR="0" wp14:anchorId="42D5FDE2" wp14:editId="0FB818E2">
            <wp:extent cx="5760720" cy="438150"/>
            <wp:effectExtent l="0" t="0" r="0" b="0"/>
            <wp:docPr id="13040595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059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A6D9F" w14:textId="3172451B" w:rsidR="00002FA3" w:rsidRDefault="00002FA3" w:rsidP="00B61790">
      <w:pPr>
        <w:jc w:val="center"/>
        <w:rPr>
          <w:b/>
          <w:sz w:val="40"/>
          <w:szCs w:val="40"/>
        </w:rPr>
      </w:pPr>
      <w:r w:rsidRPr="00002FA3">
        <w:rPr>
          <w:b/>
          <w:noProof/>
          <w:sz w:val="40"/>
          <w:szCs w:val="40"/>
        </w:rPr>
        <w:drawing>
          <wp:inline distT="0" distB="0" distL="0" distR="0" wp14:anchorId="07D1E45E" wp14:editId="636E302F">
            <wp:extent cx="5760720" cy="625475"/>
            <wp:effectExtent l="0" t="0" r="0" b="3175"/>
            <wp:docPr id="876704620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70462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C4EC1" w14:textId="35E5866D" w:rsidR="00217322" w:rsidRDefault="00217322" w:rsidP="00B61790">
      <w:pPr>
        <w:jc w:val="center"/>
        <w:rPr>
          <w:b/>
          <w:sz w:val="40"/>
          <w:szCs w:val="40"/>
        </w:rPr>
      </w:pPr>
      <w:r w:rsidRPr="00217322">
        <w:rPr>
          <w:b/>
          <w:noProof/>
          <w:sz w:val="40"/>
          <w:szCs w:val="40"/>
        </w:rPr>
        <w:drawing>
          <wp:inline distT="0" distB="0" distL="0" distR="0" wp14:anchorId="4162D0B3" wp14:editId="48542268">
            <wp:extent cx="5760720" cy="1115060"/>
            <wp:effectExtent l="0" t="0" r="0" b="8890"/>
            <wp:docPr id="416342454" name="Afbeelding 1" descr="Afbeelding met tekst, schermopnam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342454" name="Afbeelding 1" descr="Afbeelding met tekst, schermopname, lijn&#10;&#10;Automatisch gegenereerde beschrijvi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0EDCB" w14:textId="0D4C6E04" w:rsidR="00217322" w:rsidRDefault="00217322" w:rsidP="00B61790">
      <w:pPr>
        <w:jc w:val="center"/>
        <w:rPr>
          <w:b/>
          <w:sz w:val="40"/>
          <w:szCs w:val="40"/>
        </w:rPr>
      </w:pPr>
      <w:r w:rsidRPr="00217322">
        <w:rPr>
          <w:b/>
          <w:noProof/>
          <w:sz w:val="40"/>
          <w:szCs w:val="40"/>
        </w:rPr>
        <w:lastRenderedPageBreak/>
        <w:drawing>
          <wp:inline distT="0" distB="0" distL="0" distR="0" wp14:anchorId="48254CF8" wp14:editId="219E7073">
            <wp:extent cx="5760720" cy="328295"/>
            <wp:effectExtent l="0" t="0" r="0" b="0"/>
            <wp:docPr id="1277264770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26477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8FB2" w14:textId="434F4A0B" w:rsidR="00A03CAA" w:rsidRDefault="00A03CAA" w:rsidP="00B61790">
      <w:pPr>
        <w:jc w:val="center"/>
        <w:rPr>
          <w:b/>
          <w:sz w:val="40"/>
          <w:szCs w:val="40"/>
        </w:rPr>
      </w:pPr>
      <w:r w:rsidRPr="00A03CAA">
        <w:rPr>
          <w:b/>
          <w:noProof/>
          <w:sz w:val="40"/>
          <w:szCs w:val="40"/>
        </w:rPr>
        <w:drawing>
          <wp:inline distT="0" distB="0" distL="0" distR="0" wp14:anchorId="53D86176" wp14:editId="37F513A4">
            <wp:extent cx="5760720" cy="186055"/>
            <wp:effectExtent l="0" t="0" r="0" b="4445"/>
            <wp:docPr id="1760039177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03917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3CAA" w:rsidSect="005919CA">
      <w:headerReference w:type="default" r:id="rId39"/>
      <w:footerReference w:type="default" r:id="rId4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2922A8" w14:textId="77777777" w:rsidR="00EB4A0C" w:rsidRDefault="00EB4A0C" w:rsidP="009E4400">
      <w:r>
        <w:separator/>
      </w:r>
    </w:p>
  </w:endnote>
  <w:endnote w:type="continuationSeparator" w:id="0">
    <w:p w14:paraId="4881F11E" w14:textId="77777777" w:rsidR="00EB4A0C" w:rsidRDefault="00EB4A0C" w:rsidP="009E44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4C91BB" w14:textId="77777777" w:rsidR="006E1377" w:rsidRPr="00DC5360" w:rsidRDefault="00DB5DBE" w:rsidP="0026564F">
    <w:pPr>
      <w:pStyle w:val="Voettekst"/>
      <w:jc w:val="center"/>
      <w:rPr>
        <w:sz w:val="16"/>
        <w:szCs w:val="16"/>
        <w:lang w:val="nl-NL"/>
      </w:rPr>
    </w:pPr>
    <w:r w:rsidRPr="00DC5360">
      <w:rPr>
        <w:rFonts w:ascii="Trebuchet MS" w:hAnsi="Trebuchet MS"/>
        <w:b/>
        <w:bCs/>
        <w:color w:val="0F4DBC"/>
        <w:szCs w:val="20"/>
        <w:lang w:val="nl-NL"/>
      </w:rPr>
      <w:t>ict</w:t>
    </w:r>
    <w:r w:rsidRPr="00DC5360">
      <w:rPr>
        <w:rFonts w:ascii="Trebuchet MS" w:hAnsi="Trebuchet MS"/>
        <w:color w:val="424A52"/>
        <w:szCs w:val="20"/>
        <w:lang w:val="nl-NL"/>
      </w:rPr>
      <w:t xml:space="preserve"> college is een onderdeel van roc</w:t>
    </w:r>
    <w:r w:rsidRPr="00DC5360">
      <w:rPr>
        <w:rFonts w:ascii="Trebuchet MS" w:hAnsi="Trebuchet MS"/>
        <w:szCs w:val="20"/>
        <w:lang w:val="nl-NL"/>
      </w:rPr>
      <w:t xml:space="preserve"> </w:t>
    </w:r>
    <w:r w:rsidRPr="00DC5360">
      <w:rPr>
        <w:rFonts w:ascii="Trebuchet MS" w:hAnsi="Trebuchet MS"/>
        <w:color w:val="00B2AA"/>
        <w:szCs w:val="20"/>
        <w:lang w:val="nl-NL"/>
      </w:rPr>
      <w:t>ter aa</w:t>
    </w:r>
    <w:r w:rsidRPr="00DC5360">
      <w:rPr>
        <w:rFonts w:ascii="Trebuchet MS" w:hAnsi="Trebuchet MS"/>
        <w:szCs w:val="20"/>
        <w:lang w:val="nl-NL"/>
      </w:rPr>
      <w:t xml:space="preserve"> </w:t>
    </w:r>
    <w:r w:rsidRPr="00DC5360">
      <w:rPr>
        <w:rFonts w:ascii="Trebuchet MS" w:hAnsi="Trebuchet MS"/>
        <w:color w:val="424A52"/>
        <w:szCs w:val="20"/>
        <w:lang w:val="nl-NL"/>
      </w:rPr>
      <w:t>helmond</w:t>
    </w:r>
    <w:r w:rsidRPr="00DC5360">
      <w:rPr>
        <w:rFonts w:ascii="Trebuchet MS" w:hAnsi="Trebuchet MS"/>
        <w:color w:val="424A52"/>
        <w:szCs w:val="20"/>
        <w:lang w:val="nl-NL"/>
      </w:rPr>
      <w:tab/>
    </w:r>
    <w:r w:rsidR="00217142" w:rsidRPr="00DC3D5E">
      <w:rPr>
        <w:rStyle w:val="Paginanummer"/>
        <w:sz w:val="16"/>
        <w:szCs w:val="16"/>
      </w:rPr>
      <w:fldChar w:fldCharType="begin"/>
    </w:r>
    <w:r w:rsidR="006E1377" w:rsidRPr="00DC5360">
      <w:rPr>
        <w:rStyle w:val="Paginanummer"/>
        <w:sz w:val="16"/>
        <w:szCs w:val="16"/>
        <w:lang w:val="nl-NL"/>
      </w:rPr>
      <w:instrText xml:space="preserve"> PAGE </w:instrText>
    </w:r>
    <w:r w:rsidR="00217142" w:rsidRPr="00DC3D5E">
      <w:rPr>
        <w:rStyle w:val="Paginanummer"/>
        <w:sz w:val="16"/>
        <w:szCs w:val="16"/>
      </w:rPr>
      <w:fldChar w:fldCharType="separate"/>
    </w:r>
    <w:r w:rsidR="00F15142">
      <w:rPr>
        <w:rStyle w:val="Paginanummer"/>
        <w:noProof/>
        <w:sz w:val="16"/>
        <w:szCs w:val="16"/>
        <w:lang w:val="nl-NL"/>
      </w:rPr>
      <w:t>2</w:t>
    </w:r>
    <w:r w:rsidR="00217142" w:rsidRPr="00DC3D5E">
      <w:rPr>
        <w:rStyle w:val="Paginanummer"/>
        <w:sz w:val="16"/>
        <w:szCs w:val="16"/>
      </w:rPr>
      <w:fldChar w:fldCharType="end"/>
    </w:r>
    <w:r w:rsidR="006E1377" w:rsidRPr="00DC5360">
      <w:rPr>
        <w:rStyle w:val="Paginanummer"/>
        <w:sz w:val="16"/>
        <w:szCs w:val="16"/>
        <w:lang w:val="nl-NL"/>
      </w:rPr>
      <w:t xml:space="preserve"> van </w:t>
    </w:r>
    <w:r w:rsidR="00217142" w:rsidRPr="00DC3D5E">
      <w:rPr>
        <w:rStyle w:val="Paginanummer"/>
        <w:sz w:val="16"/>
        <w:szCs w:val="16"/>
      </w:rPr>
      <w:fldChar w:fldCharType="begin"/>
    </w:r>
    <w:r w:rsidR="006E1377" w:rsidRPr="00DC5360">
      <w:rPr>
        <w:rStyle w:val="Paginanummer"/>
        <w:sz w:val="16"/>
        <w:szCs w:val="16"/>
        <w:lang w:val="nl-NL"/>
      </w:rPr>
      <w:instrText xml:space="preserve"> NUMPAGES </w:instrText>
    </w:r>
    <w:r w:rsidR="00217142" w:rsidRPr="00DC3D5E">
      <w:rPr>
        <w:rStyle w:val="Paginanummer"/>
        <w:sz w:val="16"/>
        <w:szCs w:val="16"/>
      </w:rPr>
      <w:fldChar w:fldCharType="separate"/>
    </w:r>
    <w:r w:rsidR="00F15142">
      <w:rPr>
        <w:rStyle w:val="Paginanummer"/>
        <w:noProof/>
        <w:sz w:val="16"/>
        <w:szCs w:val="16"/>
        <w:lang w:val="nl-NL"/>
      </w:rPr>
      <w:t>2</w:t>
    </w:r>
    <w:r w:rsidR="00217142" w:rsidRPr="00DC3D5E">
      <w:rPr>
        <w:rStyle w:val="Paginanummer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8F5114" w14:textId="77777777" w:rsidR="00EB4A0C" w:rsidRDefault="00EB4A0C" w:rsidP="009E4400">
      <w:r>
        <w:separator/>
      </w:r>
    </w:p>
  </w:footnote>
  <w:footnote w:type="continuationSeparator" w:id="0">
    <w:p w14:paraId="49D0F5AF" w14:textId="77777777" w:rsidR="00EB4A0C" w:rsidRDefault="00EB4A0C" w:rsidP="009E440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8E7225" w14:textId="5DFE07C2" w:rsidR="009E4400" w:rsidRPr="000B5B59" w:rsidRDefault="00DB5DBE" w:rsidP="00DB5DBE">
    <w:pPr>
      <w:spacing w:line="273" w:lineRule="auto"/>
      <w:rPr>
        <w:sz w:val="16"/>
        <w:szCs w:val="16"/>
      </w:rPr>
    </w:pPr>
    <w:r>
      <w:rPr>
        <w:noProof/>
        <w:sz w:val="16"/>
        <w:szCs w:val="16"/>
      </w:rPr>
      <w:drawing>
        <wp:anchor distT="0" distB="0" distL="114300" distR="114300" simplePos="0" relativeHeight="251667456" behindDoc="0" locked="0" layoutInCell="1" allowOverlap="1" wp14:anchorId="0F0DCA82" wp14:editId="1F1E889D">
          <wp:simplePos x="0" y="0"/>
          <wp:positionH relativeFrom="column">
            <wp:posOffset>4771390</wp:posOffset>
          </wp:positionH>
          <wp:positionV relativeFrom="paragraph">
            <wp:posOffset>-140970</wp:posOffset>
          </wp:positionV>
          <wp:extent cx="977900" cy="521970"/>
          <wp:effectExtent l="19050" t="0" r="0" b="0"/>
          <wp:wrapNone/>
          <wp:docPr id="11" name="Afbeelding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7900" cy="52197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217142" w:rsidRPr="00DC3D5E">
      <w:rPr>
        <w:sz w:val="16"/>
        <w:szCs w:val="16"/>
      </w:rPr>
      <w:fldChar w:fldCharType="begin"/>
    </w:r>
    <w:r w:rsidRPr="000B5B59">
      <w:rPr>
        <w:sz w:val="16"/>
        <w:szCs w:val="16"/>
      </w:rPr>
      <w:instrText xml:space="preserve"> FILENAME </w:instrText>
    </w:r>
    <w:r w:rsidR="00217142" w:rsidRPr="00DC3D5E">
      <w:rPr>
        <w:sz w:val="16"/>
        <w:szCs w:val="16"/>
      </w:rPr>
      <w:fldChar w:fldCharType="separate"/>
    </w:r>
    <w:r w:rsidR="00123E56">
      <w:rPr>
        <w:noProof/>
        <w:sz w:val="16"/>
        <w:szCs w:val="16"/>
      </w:rPr>
      <w:t>APPR - Shooting Pictures - 23SD - worksheet.docx</w:t>
    </w:r>
    <w:r w:rsidR="00217142" w:rsidRPr="00DC3D5E">
      <w:rPr>
        <w:sz w:val="16"/>
        <w:szCs w:val="16"/>
      </w:rPr>
      <w:fldChar w:fldCharType="end"/>
    </w:r>
    <w:r w:rsidR="006E1377" w:rsidRPr="000B5B59">
      <w:rPr>
        <w:rFonts w:ascii="Trebuchet MS" w:hAnsi="Trebuchet MS"/>
        <w:b/>
        <w:bCs/>
        <w:color w:val="0F4DBC"/>
        <w:szCs w:val="20"/>
      </w:rPr>
      <w:tab/>
    </w:r>
    <w:r w:rsidRPr="000B5B59">
      <w:rPr>
        <w:rFonts w:ascii="Trebuchet MS" w:hAnsi="Trebuchet MS"/>
        <w:b/>
        <w:bCs/>
        <w:color w:val="0F4DBC"/>
        <w:szCs w:val="20"/>
      </w:rPr>
      <w:br/>
    </w:r>
    <w:r w:rsidR="00C62C7A">
      <w:rPr>
        <w:sz w:val="16"/>
        <w:szCs w:val="16"/>
      </w:rPr>
      <w:t>01mar2023</w:t>
    </w:r>
    <w:r w:rsidR="00E97FA5">
      <w:rPr>
        <w:sz w:val="16"/>
        <w:szCs w:val="16"/>
      </w:rPr>
      <w:t xml:space="preserve"> - kadi</w:t>
    </w:r>
    <w:r w:rsidRPr="000B5B59">
      <w:rPr>
        <w:sz w:val="16"/>
        <w:szCs w:val="16"/>
      </w:rPr>
      <w:t xml:space="preserve">                                                    </w:t>
    </w:r>
    <w:r w:rsidR="006E1377" w:rsidRPr="000B5B59">
      <w:rPr>
        <w:rFonts w:ascii="Trebuchet MS" w:hAnsi="Trebuchet MS"/>
        <w:color w:val="424A52"/>
        <w:szCs w:val="20"/>
      </w:rPr>
      <w:tab/>
    </w:r>
    <w:r w:rsidR="00C823CD" w:rsidRPr="000B5B59">
      <w:rPr>
        <w:sz w:val="16"/>
        <w:szCs w:val="16"/>
      </w:rPr>
      <w:tab/>
    </w:r>
    <w:r w:rsidR="00C823CD" w:rsidRPr="000B5B59">
      <w:rPr>
        <w:sz w:val="16"/>
        <w:szCs w:val="16"/>
      </w:rPr>
      <w:tab/>
    </w:r>
    <w:r w:rsidR="006E1377">
      <w:rPr>
        <w:rFonts w:ascii="Times New Roman" w:hAnsi="Times New Roman" w:cs="Times New Roman"/>
        <w:noProof/>
      </w:rPr>
      <w:drawing>
        <wp:anchor distT="36576" distB="36576" distL="36576" distR="36576" simplePos="0" relativeHeight="251652096" behindDoc="0" locked="0" layoutInCell="1" allowOverlap="1" wp14:anchorId="716BA907" wp14:editId="4A406203">
          <wp:simplePos x="0" y="0"/>
          <wp:positionH relativeFrom="column">
            <wp:posOffset>11445240</wp:posOffset>
          </wp:positionH>
          <wp:positionV relativeFrom="paragraph">
            <wp:posOffset>463550</wp:posOffset>
          </wp:positionV>
          <wp:extent cx="3221355" cy="1568450"/>
          <wp:effectExtent l="19050" t="0" r="0" b="0"/>
          <wp:wrapNone/>
          <wp:docPr id="3" name="Afbeelding 1" descr="ICT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CT logo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 t="22159" b="26735"/>
                  <a:stretch>
                    <a:fillRect/>
                  </a:stretch>
                </pic:blipFill>
                <pic:spPr bwMode="auto">
                  <a:xfrm>
                    <a:off x="0" y="0"/>
                    <a:ext cx="3221355" cy="1568450"/>
                  </a:xfrm>
                  <a:prstGeom prst="rect">
                    <a:avLst/>
                  </a:prstGeom>
                  <a:noFill/>
                  <a:ln w="9525" algn="in">
                    <a:noFill/>
                    <a:miter lim="800000"/>
                    <a:headEnd/>
                    <a:tailEnd/>
                  </a:ln>
                  <a:effectLst/>
                </pic:spPr>
              </pic:pic>
            </a:graphicData>
          </a:graphic>
        </wp:anchor>
      </w:drawing>
    </w:r>
    <w:r w:rsidR="006E1377">
      <w:rPr>
        <w:rFonts w:ascii="Times New Roman" w:hAnsi="Times New Roman" w:cs="Times New Roman"/>
        <w:noProof/>
      </w:rPr>
      <w:drawing>
        <wp:anchor distT="36576" distB="36576" distL="36576" distR="36576" simplePos="0" relativeHeight="251657216" behindDoc="0" locked="0" layoutInCell="1" allowOverlap="1" wp14:anchorId="22FCD94B" wp14:editId="5928E1AB">
          <wp:simplePos x="0" y="0"/>
          <wp:positionH relativeFrom="column">
            <wp:posOffset>11445240</wp:posOffset>
          </wp:positionH>
          <wp:positionV relativeFrom="paragraph">
            <wp:posOffset>463550</wp:posOffset>
          </wp:positionV>
          <wp:extent cx="3221355" cy="1568450"/>
          <wp:effectExtent l="19050" t="0" r="0" b="0"/>
          <wp:wrapNone/>
          <wp:docPr id="7" name="Afbeelding 2" descr="ICT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ICT logo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 t="22159" b="26735"/>
                  <a:stretch>
                    <a:fillRect/>
                  </a:stretch>
                </pic:blipFill>
                <pic:spPr bwMode="auto">
                  <a:xfrm>
                    <a:off x="0" y="0"/>
                    <a:ext cx="3221355" cy="1568450"/>
                  </a:xfrm>
                  <a:prstGeom prst="rect">
                    <a:avLst/>
                  </a:prstGeom>
                  <a:noFill/>
                  <a:ln w="9525" algn="in">
                    <a:noFill/>
                    <a:miter lim="800000"/>
                    <a:headEnd/>
                    <a:tailEnd/>
                  </a:ln>
                  <a:effectLst/>
                </pic:spPr>
              </pic:pic>
            </a:graphicData>
          </a:graphic>
        </wp:anchor>
      </w:drawing>
    </w:r>
    <w:r w:rsidR="006E1377">
      <w:rPr>
        <w:rFonts w:ascii="Times New Roman" w:hAnsi="Times New Roman" w:cs="Times New Roman"/>
        <w:noProof/>
      </w:rPr>
      <w:drawing>
        <wp:anchor distT="36576" distB="36576" distL="36576" distR="36576" simplePos="0" relativeHeight="251661312" behindDoc="0" locked="0" layoutInCell="1" allowOverlap="1" wp14:anchorId="10664BA5" wp14:editId="3F70A958">
          <wp:simplePos x="0" y="0"/>
          <wp:positionH relativeFrom="column">
            <wp:posOffset>11445240</wp:posOffset>
          </wp:positionH>
          <wp:positionV relativeFrom="paragraph">
            <wp:posOffset>463550</wp:posOffset>
          </wp:positionV>
          <wp:extent cx="3221355" cy="1568450"/>
          <wp:effectExtent l="19050" t="0" r="0" b="0"/>
          <wp:wrapNone/>
          <wp:docPr id="8" name="Afbeelding 3" descr="ICT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ICT logo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 t="22159" b="26735"/>
                  <a:stretch>
                    <a:fillRect/>
                  </a:stretch>
                </pic:blipFill>
                <pic:spPr bwMode="auto">
                  <a:xfrm>
                    <a:off x="0" y="0"/>
                    <a:ext cx="3221355" cy="1568450"/>
                  </a:xfrm>
                  <a:prstGeom prst="rect">
                    <a:avLst/>
                  </a:prstGeom>
                  <a:noFill/>
                  <a:ln w="9525" algn="in">
                    <a:noFill/>
                    <a:miter lim="800000"/>
                    <a:headEnd/>
                    <a:tailEnd/>
                  </a:ln>
                  <a:effectLst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E21C7"/>
    <w:multiLevelType w:val="hybridMultilevel"/>
    <w:tmpl w:val="31DA05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99063C"/>
    <w:multiLevelType w:val="hybridMultilevel"/>
    <w:tmpl w:val="B4CEBBBC"/>
    <w:lvl w:ilvl="0" w:tplc="D0FA8B12">
      <w:start w:val="1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60321D"/>
    <w:multiLevelType w:val="hybridMultilevel"/>
    <w:tmpl w:val="95AA306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8E366E"/>
    <w:multiLevelType w:val="hybridMultilevel"/>
    <w:tmpl w:val="04D837E4"/>
    <w:lvl w:ilvl="0" w:tplc="5E2067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30019">
      <w:start w:val="1"/>
      <w:numFmt w:val="lowerLetter"/>
      <w:lvlText w:val="%2."/>
      <w:lvlJc w:val="left"/>
      <w:pPr>
        <w:ind w:left="1080" w:hanging="360"/>
      </w:pPr>
    </w:lvl>
    <w:lvl w:ilvl="2" w:tplc="0413001B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A440BFE"/>
    <w:multiLevelType w:val="hybridMultilevel"/>
    <w:tmpl w:val="7804D4E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6FBC55E9"/>
    <w:multiLevelType w:val="hybridMultilevel"/>
    <w:tmpl w:val="0600AAF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335BE0"/>
    <w:multiLevelType w:val="hybridMultilevel"/>
    <w:tmpl w:val="BA40B05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25C0F7C"/>
    <w:multiLevelType w:val="hybridMultilevel"/>
    <w:tmpl w:val="12DCC492"/>
    <w:lvl w:ilvl="0" w:tplc="0413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569389747">
    <w:abstractNumId w:val="2"/>
  </w:num>
  <w:num w:numId="2" w16cid:durableId="810635805">
    <w:abstractNumId w:val="5"/>
  </w:num>
  <w:num w:numId="3" w16cid:durableId="518348568">
    <w:abstractNumId w:val="4"/>
  </w:num>
  <w:num w:numId="4" w16cid:durableId="1144926273">
    <w:abstractNumId w:val="0"/>
  </w:num>
  <w:num w:numId="5" w16cid:durableId="355471655">
    <w:abstractNumId w:val="6"/>
  </w:num>
  <w:num w:numId="6" w16cid:durableId="1004236784">
    <w:abstractNumId w:val="3"/>
  </w:num>
  <w:num w:numId="7" w16cid:durableId="1448960992">
    <w:abstractNumId w:val="1"/>
  </w:num>
  <w:num w:numId="8" w16cid:durableId="165317683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CCF"/>
    <w:rsid w:val="00002FA3"/>
    <w:rsid w:val="00012178"/>
    <w:rsid w:val="00025538"/>
    <w:rsid w:val="0002707E"/>
    <w:rsid w:val="0004089B"/>
    <w:rsid w:val="0005193C"/>
    <w:rsid w:val="000541AC"/>
    <w:rsid w:val="00055B61"/>
    <w:rsid w:val="000638F7"/>
    <w:rsid w:val="000730FB"/>
    <w:rsid w:val="00094299"/>
    <w:rsid w:val="000A75F3"/>
    <w:rsid w:val="000B5B59"/>
    <w:rsid w:val="000D1AEC"/>
    <w:rsid w:val="000D475A"/>
    <w:rsid w:val="000F080D"/>
    <w:rsid w:val="00107A96"/>
    <w:rsid w:val="00123E56"/>
    <w:rsid w:val="00127E81"/>
    <w:rsid w:val="00137345"/>
    <w:rsid w:val="00191B58"/>
    <w:rsid w:val="001A68AF"/>
    <w:rsid w:val="001B4EAE"/>
    <w:rsid w:val="001B7D2A"/>
    <w:rsid w:val="001C63B7"/>
    <w:rsid w:val="001F35CF"/>
    <w:rsid w:val="001F38A3"/>
    <w:rsid w:val="001F5C3F"/>
    <w:rsid w:val="00201361"/>
    <w:rsid w:val="0021288F"/>
    <w:rsid w:val="00217142"/>
    <w:rsid w:val="00217322"/>
    <w:rsid w:val="00235F24"/>
    <w:rsid w:val="00241677"/>
    <w:rsid w:val="00245D97"/>
    <w:rsid w:val="002466DB"/>
    <w:rsid w:val="0026564F"/>
    <w:rsid w:val="002656AF"/>
    <w:rsid w:val="00271972"/>
    <w:rsid w:val="00272D60"/>
    <w:rsid w:val="002A353D"/>
    <w:rsid w:val="002B1E58"/>
    <w:rsid w:val="002E3286"/>
    <w:rsid w:val="002E5FAF"/>
    <w:rsid w:val="002E6D52"/>
    <w:rsid w:val="002F459F"/>
    <w:rsid w:val="00323371"/>
    <w:rsid w:val="00326894"/>
    <w:rsid w:val="003441E0"/>
    <w:rsid w:val="00347143"/>
    <w:rsid w:val="0035442B"/>
    <w:rsid w:val="00361B5E"/>
    <w:rsid w:val="00377452"/>
    <w:rsid w:val="00383BA2"/>
    <w:rsid w:val="003958AF"/>
    <w:rsid w:val="003C6349"/>
    <w:rsid w:val="003E7A48"/>
    <w:rsid w:val="003F7AE7"/>
    <w:rsid w:val="00413E24"/>
    <w:rsid w:val="00423933"/>
    <w:rsid w:val="0044191F"/>
    <w:rsid w:val="00457B06"/>
    <w:rsid w:val="004841D8"/>
    <w:rsid w:val="00497D1B"/>
    <w:rsid w:val="004B3FF0"/>
    <w:rsid w:val="004C0F50"/>
    <w:rsid w:val="004C2FEE"/>
    <w:rsid w:val="004E65BA"/>
    <w:rsid w:val="004F0F6F"/>
    <w:rsid w:val="005205B8"/>
    <w:rsid w:val="005379C0"/>
    <w:rsid w:val="0055357A"/>
    <w:rsid w:val="005723FB"/>
    <w:rsid w:val="00583CA7"/>
    <w:rsid w:val="005919CA"/>
    <w:rsid w:val="005A7A9C"/>
    <w:rsid w:val="005B6AE4"/>
    <w:rsid w:val="005C138A"/>
    <w:rsid w:val="005C3F1E"/>
    <w:rsid w:val="005D0607"/>
    <w:rsid w:val="005D6CBE"/>
    <w:rsid w:val="005E2A79"/>
    <w:rsid w:val="005F0B7A"/>
    <w:rsid w:val="00603180"/>
    <w:rsid w:val="00615EAE"/>
    <w:rsid w:val="00620CFD"/>
    <w:rsid w:val="00635984"/>
    <w:rsid w:val="00655317"/>
    <w:rsid w:val="006C5D50"/>
    <w:rsid w:val="006C7D28"/>
    <w:rsid w:val="006E1377"/>
    <w:rsid w:val="006E7D3E"/>
    <w:rsid w:val="00702850"/>
    <w:rsid w:val="00714114"/>
    <w:rsid w:val="0072009C"/>
    <w:rsid w:val="007257B8"/>
    <w:rsid w:val="00731F9D"/>
    <w:rsid w:val="00735B6D"/>
    <w:rsid w:val="00737CC0"/>
    <w:rsid w:val="00756A3D"/>
    <w:rsid w:val="00756AFC"/>
    <w:rsid w:val="00777591"/>
    <w:rsid w:val="0078444D"/>
    <w:rsid w:val="00785F5B"/>
    <w:rsid w:val="00793E3E"/>
    <w:rsid w:val="00794181"/>
    <w:rsid w:val="007946FE"/>
    <w:rsid w:val="007A54EA"/>
    <w:rsid w:val="007A5CBD"/>
    <w:rsid w:val="007A6F21"/>
    <w:rsid w:val="007B0C19"/>
    <w:rsid w:val="007C2CFD"/>
    <w:rsid w:val="00804934"/>
    <w:rsid w:val="00817AB7"/>
    <w:rsid w:val="008227CF"/>
    <w:rsid w:val="00835411"/>
    <w:rsid w:val="008432EE"/>
    <w:rsid w:val="008467BE"/>
    <w:rsid w:val="00856084"/>
    <w:rsid w:val="00857755"/>
    <w:rsid w:val="00875976"/>
    <w:rsid w:val="00884408"/>
    <w:rsid w:val="00894D04"/>
    <w:rsid w:val="008A0D47"/>
    <w:rsid w:val="008C783B"/>
    <w:rsid w:val="008D1946"/>
    <w:rsid w:val="008D1CF2"/>
    <w:rsid w:val="008F6864"/>
    <w:rsid w:val="008F7360"/>
    <w:rsid w:val="00907DFD"/>
    <w:rsid w:val="009241DD"/>
    <w:rsid w:val="009261AD"/>
    <w:rsid w:val="009774E2"/>
    <w:rsid w:val="00982A71"/>
    <w:rsid w:val="009A2BA2"/>
    <w:rsid w:val="009C7215"/>
    <w:rsid w:val="009D3600"/>
    <w:rsid w:val="009E4400"/>
    <w:rsid w:val="00A03CAA"/>
    <w:rsid w:val="00A22111"/>
    <w:rsid w:val="00A32893"/>
    <w:rsid w:val="00A36C55"/>
    <w:rsid w:val="00A43D77"/>
    <w:rsid w:val="00A46153"/>
    <w:rsid w:val="00A468ED"/>
    <w:rsid w:val="00A57B12"/>
    <w:rsid w:val="00A85616"/>
    <w:rsid w:val="00AA30CB"/>
    <w:rsid w:val="00AA7AFB"/>
    <w:rsid w:val="00AB1DDE"/>
    <w:rsid w:val="00AE1CEF"/>
    <w:rsid w:val="00B019D2"/>
    <w:rsid w:val="00B02E1A"/>
    <w:rsid w:val="00B1422E"/>
    <w:rsid w:val="00B163A8"/>
    <w:rsid w:val="00B22931"/>
    <w:rsid w:val="00B23EB3"/>
    <w:rsid w:val="00B251C8"/>
    <w:rsid w:val="00B27984"/>
    <w:rsid w:val="00B3016C"/>
    <w:rsid w:val="00B319AB"/>
    <w:rsid w:val="00B35447"/>
    <w:rsid w:val="00B42084"/>
    <w:rsid w:val="00B5217F"/>
    <w:rsid w:val="00B54956"/>
    <w:rsid w:val="00B61790"/>
    <w:rsid w:val="00B749D9"/>
    <w:rsid w:val="00BA4FDF"/>
    <w:rsid w:val="00BA75EA"/>
    <w:rsid w:val="00BB1D5D"/>
    <w:rsid w:val="00BD1848"/>
    <w:rsid w:val="00BE15AA"/>
    <w:rsid w:val="00BF42F2"/>
    <w:rsid w:val="00BF7BC2"/>
    <w:rsid w:val="00C113CF"/>
    <w:rsid w:val="00C4406D"/>
    <w:rsid w:val="00C47B65"/>
    <w:rsid w:val="00C56A2E"/>
    <w:rsid w:val="00C62C7A"/>
    <w:rsid w:val="00C823CD"/>
    <w:rsid w:val="00C83835"/>
    <w:rsid w:val="00C9563E"/>
    <w:rsid w:val="00CB6DCE"/>
    <w:rsid w:val="00CD6181"/>
    <w:rsid w:val="00CF452C"/>
    <w:rsid w:val="00CF7AE8"/>
    <w:rsid w:val="00D070A9"/>
    <w:rsid w:val="00D07EB7"/>
    <w:rsid w:val="00D1284B"/>
    <w:rsid w:val="00D1792B"/>
    <w:rsid w:val="00D23779"/>
    <w:rsid w:val="00D26EF1"/>
    <w:rsid w:val="00D46E45"/>
    <w:rsid w:val="00D707D5"/>
    <w:rsid w:val="00D764C2"/>
    <w:rsid w:val="00DA4304"/>
    <w:rsid w:val="00DA5926"/>
    <w:rsid w:val="00DB5DBE"/>
    <w:rsid w:val="00DC5360"/>
    <w:rsid w:val="00DC6333"/>
    <w:rsid w:val="00DF6867"/>
    <w:rsid w:val="00E16C1E"/>
    <w:rsid w:val="00E263D7"/>
    <w:rsid w:val="00E32AE3"/>
    <w:rsid w:val="00E367F2"/>
    <w:rsid w:val="00E67593"/>
    <w:rsid w:val="00E75EC5"/>
    <w:rsid w:val="00E7711F"/>
    <w:rsid w:val="00E81F2A"/>
    <w:rsid w:val="00E853BA"/>
    <w:rsid w:val="00E862B1"/>
    <w:rsid w:val="00E87FA3"/>
    <w:rsid w:val="00E909AD"/>
    <w:rsid w:val="00E97FA5"/>
    <w:rsid w:val="00EA3275"/>
    <w:rsid w:val="00EA39A6"/>
    <w:rsid w:val="00EB3AA2"/>
    <w:rsid w:val="00EB4A0C"/>
    <w:rsid w:val="00EE30DB"/>
    <w:rsid w:val="00EF73DE"/>
    <w:rsid w:val="00EF754D"/>
    <w:rsid w:val="00F1088F"/>
    <w:rsid w:val="00F15142"/>
    <w:rsid w:val="00F1549B"/>
    <w:rsid w:val="00F22570"/>
    <w:rsid w:val="00F226CF"/>
    <w:rsid w:val="00F502E7"/>
    <w:rsid w:val="00F63F03"/>
    <w:rsid w:val="00F64EDE"/>
    <w:rsid w:val="00F7026D"/>
    <w:rsid w:val="00F716B6"/>
    <w:rsid w:val="00F90F0A"/>
    <w:rsid w:val="00F92D5F"/>
    <w:rsid w:val="00FB1CCF"/>
    <w:rsid w:val="00FB39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7AF477"/>
  <w15:docId w15:val="{498F4CAA-99EB-4018-A187-A12C7B50C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Verdana" w:eastAsiaTheme="minorHAnsi" w:hAnsi="Verdana" w:cstheme="minorBidi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326894"/>
    <w:pPr>
      <w:spacing w:after="0" w:line="240" w:lineRule="auto"/>
    </w:pPr>
    <w:rPr>
      <w:rFonts w:asciiTheme="minorHAnsi" w:hAnsiTheme="minorHAnsi"/>
      <w:sz w:val="22"/>
      <w:szCs w:val="24"/>
      <w:lang w:val="en-US"/>
    </w:rPr>
  </w:style>
  <w:style w:type="paragraph" w:styleId="Kop1">
    <w:name w:val="heading 1"/>
    <w:basedOn w:val="Standaard"/>
    <w:next w:val="Standaard"/>
    <w:link w:val="Kop1Char"/>
    <w:uiPriority w:val="9"/>
    <w:qFormat/>
    <w:rsid w:val="00383BA2"/>
    <w:pPr>
      <w:keepNext/>
      <w:keepLines/>
      <w:spacing w:before="240"/>
      <w:outlineLvl w:val="0"/>
    </w:pPr>
    <w:rPr>
      <w:rFonts w:eastAsiaTheme="majorEastAsia" w:cstheme="majorBidi"/>
      <w:color w:val="365F91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1F5C3F"/>
    <w:pPr>
      <w:keepNext/>
      <w:keepLines/>
      <w:spacing w:before="40"/>
      <w:outlineLvl w:val="1"/>
    </w:pPr>
    <w:rPr>
      <w:rFonts w:eastAsiaTheme="majorEastAsia" w:cstheme="majorBidi"/>
      <w:color w:val="365F91" w:themeColor="accent1" w:themeShade="BF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9E4400"/>
    <w:pPr>
      <w:tabs>
        <w:tab w:val="center" w:pos="4536"/>
        <w:tab w:val="right" w:pos="9072"/>
      </w:tabs>
    </w:pPr>
  </w:style>
  <w:style w:type="character" w:customStyle="1" w:styleId="KoptekstChar">
    <w:name w:val="Koptekst Char"/>
    <w:basedOn w:val="Standaardalinea-lettertype"/>
    <w:link w:val="Koptekst"/>
    <w:uiPriority w:val="99"/>
    <w:rsid w:val="009E4400"/>
  </w:style>
  <w:style w:type="paragraph" w:styleId="Voettekst">
    <w:name w:val="footer"/>
    <w:basedOn w:val="Standaard"/>
    <w:link w:val="VoettekstChar"/>
    <w:uiPriority w:val="99"/>
    <w:unhideWhenUsed/>
    <w:rsid w:val="009E4400"/>
    <w:pPr>
      <w:tabs>
        <w:tab w:val="center" w:pos="4536"/>
        <w:tab w:val="right" w:pos="9072"/>
      </w:tabs>
    </w:pPr>
  </w:style>
  <w:style w:type="character" w:customStyle="1" w:styleId="VoettekstChar">
    <w:name w:val="Voettekst Char"/>
    <w:basedOn w:val="Standaardalinea-lettertype"/>
    <w:link w:val="Voettekst"/>
    <w:uiPriority w:val="99"/>
    <w:rsid w:val="009E4400"/>
  </w:style>
  <w:style w:type="paragraph" w:styleId="Ballontekst">
    <w:name w:val="Balloon Text"/>
    <w:basedOn w:val="Standaard"/>
    <w:link w:val="BallontekstChar"/>
    <w:uiPriority w:val="99"/>
    <w:semiHidden/>
    <w:unhideWhenUsed/>
    <w:rsid w:val="009E4400"/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9E4400"/>
    <w:rPr>
      <w:rFonts w:ascii="Tahoma" w:hAnsi="Tahoma" w:cs="Tahoma"/>
      <w:sz w:val="16"/>
      <w:szCs w:val="16"/>
    </w:rPr>
  </w:style>
  <w:style w:type="character" w:styleId="Paginanummer">
    <w:name w:val="page number"/>
    <w:basedOn w:val="Standaardalinea-lettertype"/>
    <w:uiPriority w:val="99"/>
    <w:semiHidden/>
    <w:unhideWhenUsed/>
    <w:rsid w:val="009E4400"/>
  </w:style>
  <w:style w:type="paragraph" w:styleId="Lijstalinea">
    <w:name w:val="List Paragraph"/>
    <w:basedOn w:val="Standaard"/>
    <w:uiPriority w:val="34"/>
    <w:qFormat/>
    <w:rsid w:val="00DA5926"/>
    <w:pPr>
      <w:ind w:left="720"/>
      <w:contextualSpacing/>
    </w:pPr>
  </w:style>
  <w:style w:type="paragraph" w:styleId="Documentstructuur">
    <w:name w:val="Document Map"/>
    <w:basedOn w:val="Standaard"/>
    <w:link w:val="DocumentstructuurChar"/>
    <w:uiPriority w:val="99"/>
    <w:semiHidden/>
    <w:unhideWhenUsed/>
    <w:rsid w:val="0004089B"/>
    <w:rPr>
      <w:rFonts w:ascii="Tahoma" w:hAnsi="Tahoma" w:cs="Tahoma"/>
      <w:sz w:val="16"/>
      <w:szCs w:val="16"/>
    </w:rPr>
  </w:style>
  <w:style w:type="character" w:customStyle="1" w:styleId="DocumentstructuurChar">
    <w:name w:val="Documentstructuur Char"/>
    <w:basedOn w:val="Standaardalinea-lettertype"/>
    <w:link w:val="Documentstructuur"/>
    <w:uiPriority w:val="99"/>
    <w:semiHidden/>
    <w:rsid w:val="0004089B"/>
    <w:rPr>
      <w:rFonts w:ascii="Tahoma" w:hAnsi="Tahoma" w:cs="Tahoma"/>
      <w:sz w:val="16"/>
      <w:szCs w:val="16"/>
    </w:rPr>
  </w:style>
  <w:style w:type="table" w:styleId="Tabelraster">
    <w:name w:val="Table Grid"/>
    <w:basedOn w:val="Standaardtabel"/>
    <w:uiPriority w:val="59"/>
    <w:rsid w:val="00B617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Kop1Char">
    <w:name w:val="Kop 1 Char"/>
    <w:basedOn w:val="Standaardalinea-lettertype"/>
    <w:link w:val="Kop1"/>
    <w:uiPriority w:val="9"/>
    <w:rsid w:val="00383BA2"/>
    <w:rPr>
      <w:rFonts w:asciiTheme="minorHAnsi" w:eastAsiaTheme="majorEastAsia" w:hAnsiTheme="minorHAnsi" w:cstheme="majorBidi"/>
      <w:color w:val="365F91" w:themeColor="accent1" w:themeShade="BF"/>
      <w:sz w:val="32"/>
      <w:szCs w:val="32"/>
      <w:lang w:val="en-US"/>
    </w:rPr>
  </w:style>
  <w:style w:type="character" w:customStyle="1" w:styleId="Kop2Char">
    <w:name w:val="Kop 2 Char"/>
    <w:basedOn w:val="Standaardalinea-lettertype"/>
    <w:link w:val="Kop2"/>
    <w:uiPriority w:val="9"/>
    <w:rsid w:val="001F5C3F"/>
    <w:rPr>
      <w:rFonts w:asciiTheme="minorHAnsi" w:eastAsiaTheme="majorEastAsia" w:hAnsiTheme="minorHAnsi" w:cstheme="majorBidi"/>
      <w:color w:val="365F91" w:themeColor="accent1" w:themeShade="BF"/>
      <w:sz w:val="26"/>
      <w:szCs w:val="26"/>
      <w:lang w:val="en-US"/>
    </w:rPr>
  </w:style>
  <w:style w:type="character" w:customStyle="1" w:styleId="normalchar1">
    <w:name w:val="normal__char1"/>
    <w:basedOn w:val="Standaardalinea-lettertype"/>
    <w:rsid w:val="00DC5360"/>
    <w:rPr>
      <w:rFonts w:ascii="Calibri" w:hAnsi="Calibri" w:hint="default"/>
      <w:sz w:val="22"/>
      <w:szCs w:val="22"/>
    </w:rPr>
  </w:style>
  <w:style w:type="character" w:customStyle="1" w:styleId="alt-edited1">
    <w:name w:val="alt-edited1"/>
    <w:basedOn w:val="Standaardalinea-lettertype"/>
    <w:rsid w:val="00C4406D"/>
    <w:rPr>
      <w:color w:val="4D90F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249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eader" Target="header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1.jpeg"/><Relationship Id="rId1" Type="http://schemas.openxmlformats.org/officeDocument/2006/relationships/image" Target="media/image3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adi\OneDrive%20-%20ROC%20Ter%20AA\Documenten\Aangepaste%20Office-sjablonen\lessen%20-%20workshops%20-%20worksheets%20-%20assignments\WST_COURSE%20-%20SUBJECT%20-%20COHORTandCLASS%20-%20worksheet%20-%20sj2022remove%20-%20kopie.dotx" TargetMode="External"/></Relationships>
</file>

<file path=word/theme/theme1.xml><?xml version="1.0" encoding="utf-8"?>
<a:theme xmlns:a="http://schemas.openxmlformats.org/drawingml/2006/main" name="Office-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jeb5123c558143d5ab1e1526e87a8da0 xmlns="b7e4e9fd-5e36-4299-889f-f6136aff670e">
      <Terms xmlns="http://schemas.microsoft.com/office/infopath/2007/PartnerControls"/>
    </jeb5123c558143d5ab1e1526e87a8da0>
    <_ip_UnifiedCompliancePolicyUIAction xmlns="http://schemas.microsoft.com/sharepoint/v3" xsi:nil="true"/>
    <lcf76f155ced4ddcb4097134ff3c332f xmlns="b7e4e9fd-5e36-4299-889f-f6136aff670e">
      <Terms xmlns="http://schemas.microsoft.com/office/infopath/2007/PartnerControls"/>
    </lcf76f155ced4ddcb4097134ff3c332f>
    <_ip_UnifiedCompliancePolicyProperties xmlns="http://schemas.microsoft.com/sharepoint/v3" xsi:nil="true"/>
    <Cohort xmlns="b7e4e9fd-5e36-4299-889f-f6136aff670e" xsi:nil="true"/>
    <TaxCatchAll xmlns="fbafb59e-d651-4668-8e65-f7f85ceca18b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C5151218AB56640BDBA68249A073511" ma:contentTypeVersion="32" ma:contentTypeDescription="Een nieuw document maken." ma:contentTypeScope="" ma:versionID="7e9fb552f0d596c71ebc189192e78dd5">
  <xsd:schema xmlns:xsd="http://www.w3.org/2001/XMLSchema" xmlns:xs="http://www.w3.org/2001/XMLSchema" xmlns:p="http://schemas.microsoft.com/office/2006/metadata/properties" xmlns:ns1="http://schemas.microsoft.com/sharepoint/v3" xmlns:ns2="b7e4e9fd-5e36-4299-889f-f6136aff670e" xmlns:ns3="fbafb59e-d651-4668-8e65-f7f85ceca18b" targetNamespace="http://schemas.microsoft.com/office/2006/metadata/properties" ma:root="true" ma:fieldsID="a35d9140d11b55c908d15b80a7e8ea7b" ns1:_="" ns2:_="" ns3:_="">
    <xsd:import namespace="http://schemas.microsoft.com/sharepoint/v3"/>
    <xsd:import namespace="b7e4e9fd-5e36-4299-889f-f6136aff670e"/>
    <xsd:import namespace="fbafb59e-d651-4668-8e65-f7f85ceca18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jeb5123c558143d5ab1e1526e87a8da0" minOccurs="0"/>
                <xsd:element ref="ns3:TaxCatchAll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2:Cohort" minOccurs="0"/>
                <xsd:element ref="ns1:_ip_UnifiedCompliancePolicyProperties" minOccurs="0"/>
                <xsd:element ref="ns1:_ip_UnifiedCompliancePolicyUIAction" minOccurs="0"/>
                <xsd:element ref="ns2:MediaLengthInSeconds" minOccurs="0"/>
                <xsd:element ref="ns2:lcf76f155ced4ddcb4097134ff3c332f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4" nillable="true" ma:displayName="Eigenschappen van het geïntegreerd beleid voor naleving" ma:hidden="true" ma:internalName="_ip_UnifiedCompliancePolicyProperties">
      <xsd:simpleType>
        <xsd:restriction base="dms:Note"/>
      </xsd:simpleType>
    </xsd:element>
    <xsd:element name="_ip_UnifiedCompliancePolicyUIAction" ma:index="25" nillable="true" ma:displayName="Actie van de gebruikersinterface van het geïntegreerd beleid voor naleving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e4e9fd-5e36-4299-889f-f6136aff670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jeb5123c558143d5ab1e1526e87a8da0" ma:index="11" nillable="true" ma:taxonomy="true" ma:internalName="jeb5123c558143d5ab1e1526e87a8da0" ma:taxonomyFieldName="Tags" ma:displayName="Tags" ma:readOnly="false" ma:default="" ma:fieldId="{3eb5123c-5581-43d5-ab1e-1526e87a8da0}" ma:sspId="1472ad14-77df-4692-a288-73e31adbe9e5" ma:termSetId="6db4baf6-b5e6-4fc1-ab02-cc90e26a914e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MediaServiceAutoKeyPoints" ma:index="2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Cohort" ma:index="23" nillable="true" ma:displayName="Cohort" ma:description="Bij welk cohort wordt dit bestand/map gebruikt?" ma:format="Dropdown" ma:internalName="Cohort">
      <xsd:complexType>
        <xsd:complexContent>
          <xsd:extension base="dms:MultiChoice">
            <xsd:sequence>
              <xsd:element name="Value" maxOccurs="unbounded" minOccurs="0" nillable="true">
                <xsd:simpleType>
                  <xsd:restriction base="dms:Choice">
                    <xsd:enumeration value="2017"/>
                    <xsd:enumeration value="2018"/>
                    <xsd:enumeration value="2019"/>
                    <xsd:enumeration value="2020"/>
                  </xsd:restriction>
                </xsd:simpleType>
              </xsd:element>
            </xsd:sequence>
          </xsd:extension>
        </xsd:complexContent>
      </xsd:complexType>
    </xsd:element>
    <xsd:element name="MediaLengthInSeconds" ma:index="26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8" nillable="true" ma:taxonomy="true" ma:internalName="lcf76f155ced4ddcb4097134ff3c332f" ma:taxonomyFieldName="MediaServiceImageTags" ma:displayName="Afbeeldingtags" ma:readOnly="false" ma:fieldId="{5cf76f15-5ced-4ddc-b409-7134ff3c332f}" ma:taxonomyMulti="true" ma:sspId="1472ad14-77df-4692-a288-73e31adbe9e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9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3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afb59e-d651-4668-8e65-f7f85ceca18b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a1b2786e-c143-4668-84c7-2d17053e547e}" ma:internalName="TaxCatchAll" ma:showField="CatchAllData" ma:web="fbafb59e-d651-4668-8e65-f7f85ceca18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3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CCEAFB0-20F9-4A59-B2CE-02C4377227A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50514F9-692B-429A-956D-21F20B41A475}">
  <ds:schemaRefs>
    <ds:schemaRef ds:uri="http://schemas.microsoft.com/office/2006/metadata/properties"/>
    <ds:schemaRef ds:uri="http://schemas.microsoft.com/office/infopath/2007/PartnerControls"/>
    <ds:schemaRef ds:uri="b7e4e9fd-5e36-4299-889f-f6136aff670e"/>
    <ds:schemaRef ds:uri="http://schemas.microsoft.com/sharepoint/v3"/>
    <ds:schemaRef ds:uri="fbafb59e-d651-4668-8e65-f7f85ceca18b"/>
  </ds:schemaRefs>
</ds:datastoreItem>
</file>

<file path=customXml/itemProps3.xml><?xml version="1.0" encoding="utf-8"?>
<ds:datastoreItem xmlns:ds="http://schemas.openxmlformats.org/officeDocument/2006/customXml" ds:itemID="{B40906B4-7B9F-4225-A70D-AC54487090F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b7e4e9fd-5e36-4299-889f-f6136aff670e"/>
    <ds:schemaRef ds:uri="fbafb59e-d651-4668-8e65-f7f85ceca18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WST_COURSE - SUBJECT - COHORTandCLASS - worksheet - sj2022remove - kopie.dotx</Template>
  <TotalTime>1</TotalTime>
  <Pages>6</Pages>
  <Words>479</Words>
  <Characters>2640</Characters>
  <Application>Microsoft Office Word</Application>
  <DocSecurity>0</DocSecurity>
  <Lines>22</Lines>
  <Paragraphs>6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Memo template</vt:lpstr>
      <vt:lpstr>Memo template</vt:lpstr>
    </vt:vector>
  </TitlesOfParts>
  <Company>ROC Ter AA</Company>
  <LinksUpToDate>false</LinksUpToDate>
  <CharactersWithSpaces>3113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Memo template</dc:title>
  <dc:creator>Dick van Kalsbeek</dc:creator>
  <cp:lastModifiedBy>Cas van de Westerlo</cp:lastModifiedBy>
  <cp:revision>2</cp:revision>
  <dcterms:created xsi:type="dcterms:W3CDTF">2024-02-27T07:39:00Z</dcterms:created>
  <dcterms:modified xsi:type="dcterms:W3CDTF">2024-02-27T07:39:00Z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0x0101000C5151218AB56640BDBA68249A073511</vt:lpwstr>
  </property>
  <property fmtid="{D5CDD505-2E9C-101B-9397-08002B2CF9AE}" pid="3" name="MediaServiceImageTags">
    <vt:lpwstr/>
  </property>
  <property fmtid="{D5CDD505-2E9C-101B-9397-08002B2CF9AE}" pid="4" name="Tags">
    <vt:lpwstr/>
  </property>
</Properties>
</file>